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D4AF" w14:textId="77777777" w:rsidR="00165265" w:rsidRDefault="00165265" w:rsidP="00A22A43">
      <w:pPr>
        <w:pStyle w:val="ac"/>
        <w:rPr>
          <w:bCs/>
        </w:rPr>
      </w:pPr>
      <w:r w:rsidRPr="00F47912">
        <w:t xml:space="preserve">МИНИСТЕРСТВО </w:t>
      </w:r>
      <w:r w:rsidR="0002457D" w:rsidRPr="00F47912">
        <w:t xml:space="preserve">НАУКИ </w:t>
      </w:r>
      <w:r w:rsidRPr="00F47912">
        <w:t xml:space="preserve">И </w:t>
      </w:r>
      <w:r w:rsidR="0002457D" w:rsidRPr="00A22A43">
        <w:t>ВЫСШЕГО</w:t>
      </w:r>
      <w:r w:rsidR="0002457D" w:rsidRPr="00F47912">
        <w:t>ОБРАЗОВАНИЯ</w:t>
      </w:r>
      <w:r w:rsidRPr="00113C1C">
        <w:br/>
      </w:r>
      <w:r w:rsidRPr="00F47912">
        <w:t>РОССИЙСКОЙ ФЕДЕРАЦИИ</w:t>
      </w:r>
    </w:p>
    <w:p w14:paraId="2B7238AF" w14:textId="77777777" w:rsidR="00A22A43" w:rsidRPr="00A22A43" w:rsidRDefault="00A22A43" w:rsidP="00521366"/>
    <w:p w14:paraId="57F555C2" w14:textId="77777777" w:rsidR="00165265" w:rsidRPr="00113C1C" w:rsidRDefault="00150B0B" w:rsidP="00A22A43">
      <w:pPr>
        <w:pStyle w:val="ac"/>
      </w:pPr>
      <w:r>
        <w:t>ф</w:t>
      </w:r>
      <w:r w:rsidR="00165265">
        <w:t>едеральное г</w:t>
      </w:r>
      <w:r w:rsidR="00165265" w:rsidRPr="001B21E4">
        <w:t xml:space="preserve">осударственное </w:t>
      </w:r>
      <w:r w:rsidR="00165265">
        <w:t xml:space="preserve">автономное </w:t>
      </w:r>
      <w:r w:rsidR="00165265" w:rsidRPr="00113C1C">
        <w:br/>
      </w:r>
      <w:r w:rsidR="00165265" w:rsidRPr="001B21E4">
        <w:t>образовательное</w:t>
      </w:r>
      <w:r w:rsidR="002E13EA">
        <w:t xml:space="preserve"> </w:t>
      </w:r>
      <w:r w:rsidR="00165265" w:rsidRPr="001B21E4">
        <w:t>учреждение высшего образования</w:t>
      </w:r>
      <w:r w:rsidR="00165265" w:rsidRPr="001B21E4">
        <w:br/>
      </w:r>
      <w:r w:rsidR="00165265">
        <w:t>«С</w:t>
      </w:r>
      <w:r w:rsidR="00165265" w:rsidRPr="001B21E4">
        <w:t xml:space="preserve">амарский </w:t>
      </w:r>
      <w:r w:rsidR="00165265">
        <w:t xml:space="preserve">национальный исследовательский </w:t>
      </w:r>
      <w:r w:rsidR="00165265" w:rsidRPr="001B21E4">
        <w:t xml:space="preserve">университет </w:t>
      </w:r>
      <w:r w:rsidR="00165265">
        <w:br/>
      </w:r>
      <w:r w:rsidR="00165265" w:rsidRPr="001B21E4">
        <w:t>имени академика С.П. Королева</w:t>
      </w:r>
      <w:r w:rsidR="00165265">
        <w:t>»</w:t>
      </w:r>
      <w:r w:rsidR="00A22A43">
        <w:br/>
      </w:r>
      <w:r w:rsidR="00165265" w:rsidRPr="00B03AAA">
        <w:rPr>
          <w:bCs/>
        </w:rPr>
        <w:t>(</w:t>
      </w:r>
      <w:r w:rsidR="00165265">
        <w:rPr>
          <w:bCs/>
        </w:rPr>
        <w:t>Самарский университет)</w:t>
      </w:r>
    </w:p>
    <w:p w14:paraId="79E7D88D" w14:textId="77777777" w:rsidR="00165265" w:rsidRDefault="00165265" w:rsidP="00A22A43">
      <w:pPr>
        <w:pStyle w:val="ac"/>
      </w:pPr>
    </w:p>
    <w:p w14:paraId="4E6B9AB3" w14:textId="77777777" w:rsidR="00165265" w:rsidRPr="00D84EC0" w:rsidRDefault="005C5A77" w:rsidP="00A22A43">
      <w:pPr>
        <w:pStyle w:val="ac"/>
      </w:pPr>
      <w:r>
        <w:t>Институт ин</w:t>
      </w:r>
      <w:r w:rsidRPr="00A22A43">
        <w:rPr>
          <w:rStyle w:val="-0"/>
        </w:rPr>
        <w:t>формати</w:t>
      </w:r>
      <w:r>
        <w:t>ки</w:t>
      </w:r>
      <w:r w:rsidR="00165265">
        <w:t xml:space="preserve"> и </w:t>
      </w:r>
      <w:r>
        <w:t>кибернет</w:t>
      </w:r>
      <w:r w:rsidR="00165265">
        <w:t>ики</w:t>
      </w:r>
    </w:p>
    <w:p w14:paraId="111A9A13" w14:textId="77777777" w:rsidR="00165265" w:rsidRPr="001B21E4" w:rsidRDefault="00165265" w:rsidP="00A22A43">
      <w:pPr>
        <w:pStyle w:val="ac"/>
      </w:pPr>
      <w:r w:rsidRPr="00D84EC0">
        <w:t>Кафедра технической кибернетики</w:t>
      </w:r>
    </w:p>
    <w:p w14:paraId="44958499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70CB62D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DB5B8F5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F857C53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EFF5696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4A9C1EA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F80E695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F1A9AED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AB643CD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D53D0D0" w14:textId="77777777" w:rsidR="00165265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037E7E07" w14:textId="77777777" w:rsidR="00155442" w:rsidRDefault="00155442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6B58A71" w14:textId="77777777" w:rsidR="00155442" w:rsidRPr="00532BA9" w:rsidRDefault="00155442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D8CD7DC" w14:textId="77777777" w:rsidR="00165265" w:rsidRPr="00532BA9" w:rsidRDefault="00165265" w:rsidP="00165265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6AD277D8" w14:textId="2511B94D" w:rsidR="00155442" w:rsidRDefault="00155442" w:rsidP="00E84955">
      <w:pPr>
        <w:pStyle w:val="ac"/>
      </w:pPr>
      <w:r>
        <w:t xml:space="preserve">Отчёт по предмету «Технологии программирования на </w:t>
      </w:r>
      <w:r>
        <w:rPr>
          <w:lang w:val="en-US"/>
        </w:rPr>
        <w:t>Python</w:t>
      </w:r>
      <w:r>
        <w:t>»</w:t>
      </w:r>
    </w:p>
    <w:p w14:paraId="51ABC5EA" w14:textId="77777777" w:rsidR="00E84955" w:rsidRDefault="00E84955" w:rsidP="00E84955">
      <w:pPr>
        <w:pStyle w:val="ac"/>
      </w:pPr>
    </w:p>
    <w:p w14:paraId="02F0AD66" w14:textId="77777777" w:rsidR="00E84955" w:rsidRPr="00E84955" w:rsidRDefault="00E84955" w:rsidP="00E84955">
      <w:pPr>
        <w:pStyle w:val="ac"/>
      </w:pPr>
    </w:p>
    <w:p w14:paraId="274C9148" w14:textId="77777777" w:rsidR="00155442" w:rsidRPr="00E443ED" w:rsidRDefault="00155442" w:rsidP="00466139">
      <w:pPr>
        <w:shd w:val="clear" w:color="auto" w:fill="FFFFFF"/>
        <w:ind w:left="58"/>
        <w:jc w:val="center"/>
        <w:rPr>
          <w:sz w:val="12"/>
          <w:szCs w:val="16"/>
        </w:rPr>
      </w:pPr>
    </w:p>
    <w:p w14:paraId="3F6E3BB7" w14:textId="77777777" w:rsidR="00165265" w:rsidRDefault="00165265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2F5BD0B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861EF24" w14:textId="77777777" w:rsidR="0009637C" w:rsidRDefault="0009637C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0200EFF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8EC3216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84A73F3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B4EF1CA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9EBB4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A839E62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65FFEA7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BB9197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712F167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CC3C9F9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E2808DC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0E8AAA1" w14:textId="77777777" w:rsidR="00155442" w:rsidRDefault="00155442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78E699A2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1A0D011" w14:textId="77777777" w:rsidR="00466139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15AF710" w14:textId="77777777" w:rsidR="0055446E" w:rsidRPr="007971D6" w:rsidRDefault="0055446E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9C50751" w14:textId="77777777" w:rsidR="00466139" w:rsidRPr="007971D6" w:rsidRDefault="00466139" w:rsidP="00466139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6B6747D" w14:textId="562843D3" w:rsidR="001C58DF" w:rsidRDefault="001C58DF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 w:rsidRPr="00150B0B">
        <w:rPr>
          <w:sz w:val="28"/>
          <w:szCs w:val="28"/>
        </w:rPr>
        <w:t>Обучающийся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2C30B7">
        <w:rPr>
          <w:sz w:val="28"/>
          <w:szCs w:val="28"/>
        </w:rPr>
        <w:t>М</w:t>
      </w:r>
      <w:r w:rsidR="002566E7">
        <w:rPr>
          <w:sz w:val="28"/>
          <w:szCs w:val="28"/>
        </w:rPr>
        <w:t>.</w:t>
      </w:r>
      <w:r w:rsidR="002C30B7">
        <w:rPr>
          <w:sz w:val="28"/>
          <w:szCs w:val="28"/>
        </w:rPr>
        <w:t>И</w:t>
      </w:r>
      <w:r w:rsidR="002566E7">
        <w:rPr>
          <w:sz w:val="28"/>
          <w:szCs w:val="28"/>
        </w:rPr>
        <w:t xml:space="preserve">. </w:t>
      </w:r>
      <w:r w:rsidR="00227B56">
        <w:rPr>
          <w:sz w:val="28"/>
          <w:szCs w:val="28"/>
        </w:rPr>
        <w:t>Жиляев</w:t>
      </w:r>
      <w:r w:rsidRPr="00E443ED">
        <w:rPr>
          <w:sz w:val="28"/>
          <w:szCs w:val="28"/>
        </w:rPr>
        <w:t xml:space="preserve"> </w:t>
      </w:r>
    </w:p>
    <w:p w14:paraId="209F8C85" w14:textId="77777777" w:rsidR="001C58DF" w:rsidRPr="00422D76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23DE8B22" w14:textId="77777777" w:rsidR="001C58DF" w:rsidRPr="00E443ED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FF0000"/>
          <w:sz w:val="16"/>
          <w:szCs w:val="16"/>
        </w:rPr>
      </w:pPr>
      <w:r>
        <w:rPr>
          <w:color w:val="000000"/>
          <w:sz w:val="16"/>
          <w:szCs w:val="16"/>
        </w:rPr>
        <w:tab/>
      </w:r>
    </w:p>
    <w:p w14:paraId="2B8C4F66" w14:textId="77777777" w:rsidR="001C58DF" w:rsidRPr="00635E3B" w:rsidRDefault="00155442" w:rsidP="001C58DF">
      <w:pPr>
        <w:shd w:val="clear" w:color="auto" w:fill="FFFFFF"/>
        <w:tabs>
          <w:tab w:val="left" w:leader="underscore" w:pos="6840"/>
          <w:tab w:val="left" w:pos="6972"/>
        </w:tabs>
        <w:ind w:left="1259"/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="00E443ED">
        <w:rPr>
          <w:sz w:val="28"/>
          <w:szCs w:val="28"/>
        </w:rPr>
        <w:tab/>
      </w:r>
      <w:r w:rsidR="00E443ED">
        <w:rPr>
          <w:sz w:val="28"/>
          <w:szCs w:val="28"/>
        </w:rPr>
        <w:tab/>
      </w:r>
      <w:proofErr w:type="spellStart"/>
      <w:r w:rsidR="00E443ED">
        <w:rPr>
          <w:sz w:val="28"/>
          <w:szCs w:val="28"/>
        </w:rPr>
        <w:t>Н</w:t>
      </w:r>
      <w:r w:rsidR="001C58DF">
        <w:rPr>
          <w:sz w:val="28"/>
          <w:szCs w:val="28"/>
        </w:rPr>
        <w:t>.В</w:t>
      </w:r>
      <w:r w:rsidR="001C58DF" w:rsidRPr="001B21E4">
        <w:rPr>
          <w:sz w:val="28"/>
          <w:szCs w:val="28"/>
        </w:rPr>
        <w:t>.</w:t>
      </w:r>
      <w:r w:rsidR="00E443ED">
        <w:rPr>
          <w:sz w:val="28"/>
          <w:szCs w:val="28"/>
        </w:rPr>
        <w:t>Головастиков</w:t>
      </w:r>
      <w:proofErr w:type="spellEnd"/>
    </w:p>
    <w:p w14:paraId="40CED0CD" w14:textId="77777777" w:rsidR="001C58DF" w:rsidRPr="00422D76" w:rsidRDefault="001C58DF" w:rsidP="001C58DF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ind w:left="125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 w:rsidRPr="00422D76">
        <w:rPr>
          <w:sz w:val="16"/>
          <w:szCs w:val="16"/>
        </w:rPr>
        <w:t>(</w:t>
      </w:r>
      <w:r w:rsidRPr="00422D76">
        <w:rPr>
          <w:i/>
          <w:sz w:val="16"/>
          <w:szCs w:val="16"/>
        </w:rPr>
        <w:t>подпись</w:t>
      </w:r>
      <w:r w:rsidRPr="00422D76">
        <w:rPr>
          <w:sz w:val="16"/>
          <w:szCs w:val="16"/>
        </w:rPr>
        <w:t>)</w:t>
      </w:r>
    </w:p>
    <w:p w14:paraId="592D0CA8" w14:textId="77777777" w:rsidR="00466139" w:rsidRPr="00532BA9" w:rsidRDefault="00466139" w:rsidP="00466139">
      <w:pPr>
        <w:shd w:val="clear" w:color="auto" w:fill="FFFFFF"/>
        <w:ind w:left="1440"/>
        <w:jc w:val="center"/>
        <w:rPr>
          <w:color w:val="000000"/>
          <w:sz w:val="12"/>
          <w:szCs w:val="12"/>
        </w:rPr>
      </w:pPr>
    </w:p>
    <w:p w14:paraId="304B6E1C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8CC0349" w14:textId="77777777" w:rsidR="0046613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5A6DC91" w14:textId="77777777" w:rsidR="0046613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D686060" w14:textId="77777777" w:rsidR="005C5A77" w:rsidRDefault="005C5A77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845F11A" w14:textId="77777777" w:rsidR="005C5A77" w:rsidRDefault="005C5A77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E3F756C" w14:textId="77777777" w:rsidR="00CB479E" w:rsidRDefault="00CB479E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3887731" w14:textId="77777777" w:rsidR="00CB479E" w:rsidRPr="00DC2FC5" w:rsidRDefault="00CB479E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5516D2A" w14:textId="77777777" w:rsidR="00466139" w:rsidRPr="00DC2FC5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FD5C059" w14:textId="77777777" w:rsidR="00466139" w:rsidRPr="00DC2FC5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640D2E1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FE6AC39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5F69E02B" w14:textId="77777777" w:rsidR="00466139" w:rsidRPr="00532BA9" w:rsidRDefault="00466139" w:rsidP="00466139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BC9CD2D" w14:textId="77777777" w:rsidR="005C5A77" w:rsidRDefault="00466139" w:rsidP="00D1514F">
      <w:pPr>
        <w:pStyle w:val="ac"/>
      </w:pPr>
      <w:r w:rsidRPr="00635E3B">
        <w:t>С</w:t>
      </w:r>
      <w:r w:rsidR="00F12BB1" w:rsidRPr="00635E3B">
        <w:t>амара</w:t>
      </w:r>
      <w:r w:rsidRPr="00635E3B">
        <w:t xml:space="preserve">  20</w:t>
      </w:r>
      <w:r w:rsidR="00F059B4">
        <w:t>2</w:t>
      </w:r>
      <w:r w:rsidR="00155442">
        <w:t>5</w:t>
      </w:r>
      <w:r w:rsidR="005C5A77">
        <w:br w:type="page"/>
      </w:r>
    </w:p>
    <w:p w14:paraId="07D12559" w14:textId="77777777" w:rsidR="00466139" w:rsidRDefault="00466139" w:rsidP="003B5E88">
      <w:pPr>
        <w:pStyle w:val="aff0"/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B9237C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0438B4D8" w14:textId="264AAE0A" w:rsidR="00BF6A82" w:rsidRDefault="00A463D1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 w:rsidR="00F27874">
            <w:instrText xml:space="preserve"> TOC \o "1-4" \h \z \u </w:instrText>
          </w:r>
          <w:r>
            <w:fldChar w:fldCharType="separate"/>
          </w:r>
          <w:hyperlink w:anchor="_Toc216731366" w:history="1">
            <w:r w:rsidR="00BF6A82" w:rsidRPr="0079176A">
              <w:rPr>
                <w:rStyle w:val="af"/>
              </w:rPr>
              <w:t>1 Введение</w:t>
            </w:r>
            <w:r w:rsidR="00BF6A82">
              <w:rPr>
                <w:webHidden/>
              </w:rPr>
              <w:tab/>
            </w:r>
            <w:r w:rsidR="00BF6A82">
              <w:rPr>
                <w:webHidden/>
              </w:rPr>
              <w:fldChar w:fldCharType="begin"/>
            </w:r>
            <w:r w:rsidR="00BF6A82">
              <w:rPr>
                <w:webHidden/>
              </w:rPr>
              <w:instrText xml:space="preserve"> PAGEREF _Toc216731366 \h </w:instrText>
            </w:r>
            <w:r w:rsidR="00BF6A82">
              <w:rPr>
                <w:webHidden/>
              </w:rPr>
            </w:r>
            <w:r w:rsidR="00BF6A82">
              <w:rPr>
                <w:webHidden/>
              </w:rPr>
              <w:fldChar w:fldCharType="separate"/>
            </w:r>
            <w:r w:rsidR="00E505A4">
              <w:rPr>
                <w:webHidden/>
              </w:rPr>
              <w:t>3</w:t>
            </w:r>
            <w:r w:rsidR="00BF6A82">
              <w:rPr>
                <w:webHidden/>
              </w:rPr>
              <w:fldChar w:fldCharType="end"/>
            </w:r>
          </w:hyperlink>
        </w:p>
        <w:p w14:paraId="0E7E6371" w14:textId="048363CA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67" w:history="1">
            <w:r w:rsidRPr="0079176A">
              <w:rPr>
                <w:rStyle w:val="af"/>
                <w:noProof/>
              </w:rPr>
              <w:t>1.1 Первое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9688" w14:textId="44C8065A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68" w:history="1">
            <w:r w:rsidRPr="0079176A">
              <w:rPr>
                <w:rStyle w:val="af"/>
                <w:noProof/>
              </w:rPr>
              <w:t>1.2 Второе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0A6E3" w14:textId="0122ADC7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69" w:history="1">
            <w:r w:rsidRPr="0079176A">
              <w:rPr>
                <w:rStyle w:val="af"/>
                <w:noProof/>
              </w:rPr>
              <w:t>1.3 Третье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F373E" w14:textId="59678796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0" w:history="1">
            <w:r w:rsidRPr="0079176A">
              <w:rPr>
                <w:rStyle w:val="af"/>
                <w:noProof/>
              </w:rPr>
              <w:t>1.4 Четвертое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72B20" w14:textId="0EAD296A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1" w:history="1">
            <w:r w:rsidRPr="0079176A">
              <w:rPr>
                <w:rStyle w:val="af"/>
                <w:noProof/>
              </w:rPr>
              <w:t>1.5 Пятое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5027" w14:textId="2A3FC0F1" w:rsidR="00BF6A82" w:rsidRDefault="00BF6A8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2" w:history="1">
            <w:r w:rsidRPr="0079176A">
              <w:rPr>
                <w:rStyle w:val="af"/>
              </w:rPr>
              <w:t>2 Основная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_Toc216731372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505A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3B5C6BB" w14:textId="38B73E8B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3" w:history="1">
            <w:r w:rsidRPr="0079176A">
              <w:rPr>
                <w:rStyle w:val="af"/>
                <w:noProof/>
              </w:rPr>
              <w:t>2.1</w:t>
            </w:r>
            <w:r w:rsidRPr="0079176A">
              <w:rPr>
                <w:rStyle w:val="af"/>
                <w:bCs/>
                <w:noProof/>
              </w:rPr>
              <w:t xml:space="preserve"> Модуль cat_image.py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B040" w14:textId="05B63C9D" w:rsidR="00BF6A82" w:rsidRDefault="00BF6A8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4" w:history="1">
            <w:r w:rsidRPr="0079176A">
              <w:rPr>
                <w:rStyle w:val="af"/>
                <w:noProof/>
                <w:lang w:val="en-US"/>
              </w:rPr>
              <w:t>2.1.1</w:t>
            </w:r>
            <w:r w:rsidRPr="0079176A">
              <w:rPr>
                <w:rStyle w:val="af"/>
                <w:noProof/>
              </w:rPr>
              <w:t xml:space="preserve"> Класс </w:t>
            </w:r>
            <w:r w:rsidRPr="0079176A">
              <w:rPr>
                <w:rStyle w:val="af"/>
                <w:noProof/>
                <w:lang w:val="en-US"/>
              </w:rPr>
              <w:t>CatImage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7698F" w14:textId="202FF952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5" w:history="1">
            <w:r w:rsidRPr="0079176A">
              <w:rPr>
                <w:rStyle w:val="af"/>
                <w:noProof/>
              </w:rPr>
              <w:t>2.2</w:t>
            </w:r>
            <w:r w:rsidRPr="0079176A">
              <w:rPr>
                <w:rStyle w:val="af"/>
                <w:bCs/>
                <w:noProof/>
              </w:rPr>
              <w:t xml:space="preserve"> Модуль image_processing.py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9526A" w14:textId="200A6E72" w:rsidR="00BF6A82" w:rsidRDefault="00BF6A8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6" w:history="1">
            <w:r w:rsidRPr="0079176A">
              <w:rPr>
                <w:rStyle w:val="af"/>
                <w:noProof/>
              </w:rPr>
              <w:t xml:space="preserve">2.2.1 Класс </w:t>
            </w:r>
            <w:r w:rsidRPr="0079176A">
              <w:rPr>
                <w:rStyle w:val="af"/>
                <w:bCs/>
                <w:noProof/>
              </w:rPr>
              <w:t>ImageProcessing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B8095" w14:textId="522D536D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7" w:history="1">
            <w:r w:rsidRPr="0079176A">
              <w:rPr>
                <w:rStyle w:val="af"/>
                <w:noProof/>
                <w:lang w:val="en-US"/>
              </w:rPr>
              <w:t>2.3</w:t>
            </w:r>
            <w:r w:rsidRPr="0079176A">
              <w:rPr>
                <w:rStyle w:val="af"/>
                <w:bCs/>
                <w:noProof/>
              </w:rPr>
              <w:t xml:space="preserve"> Модуль cat_image_processor.py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07FF6" w14:textId="31E81FDD" w:rsidR="00BF6A82" w:rsidRDefault="00BF6A8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8" w:history="1">
            <w:r w:rsidRPr="0079176A">
              <w:rPr>
                <w:rStyle w:val="af"/>
                <w:noProof/>
              </w:rPr>
              <w:t xml:space="preserve">2.3.1 Класс </w:t>
            </w:r>
            <w:r w:rsidRPr="0079176A">
              <w:rPr>
                <w:rStyle w:val="af"/>
                <w:bCs/>
                <w:noProof/>
              </w:rPr>
              <w:t>CatImageProcessor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9E42D" w14:textId="783A4006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79" w:history="1">
            <w:r w:rsidRPr="0079176A">
              <w:rPr>
                <w:rStyle w:val="af"/>
                <w:bCs/>
                <w:noProof/>
              </w:rPr>
              <w:t>2.4 Модуль</w:t>
            </w:r>
            <w:r w:rsidRPr="0079176A">
              <w:rPr>
                <w:rStyle w:val="af"/>
                <w:bCs/>
                <w:noProof/>
                <w:lang w:val="en-US"/>
              </w:rPr>
              <w:t> cat_api_client.py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343B9" w14:textId="26091232" w:rsidR="00BF6A82" w:rsidRDefault="00BF6A8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0" w:history="1">
            <w:r w:rsidRPr="0079176A">
              <w:rPr>
                <w:rStyle w:val="af"/>
                <w:noProof/>
              </w:rPr>
              <w:t xml:space="preserve">2.4.1 Класс </w:t>
            </w:r>
            <w:r w:rsidRPr="0079176A">
              <w:rPr>
                <w:rStyle w:val="af"/>
                <w:bCs/>
                <w:noProof/>
              </w:rPr>
              <w:t>CatAPIClient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A04F1" w14:textId="713DF0D0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1" w:history="1">
            <w:r w:rsidRPr="0079176A">
              <w:rPr>
                <w:rStyle w:val="af"/>
                <w:bCs/>
                <w:noProof/>
              </w:rPr>
              <w:t>2.5 Модуль</w:t>
            </w:r>
            <w:r w:rsidRPr="0079176A">
              <w:rPr>
                <w:rStyle w:val="af"/>
                <w:bCs/>
                <w:noProof/>
                <w:lang w:val="en-US"/>
              </w:rPr>
              <w:t> </w:t>
            </w:r>
            <w:r w:rsidRPr="0079176A">
              <w:rPr>
                <w:rStyle w:val="af"/>
                <w:bCs/>
                <w:noProof/>
              </w:rPr>
              <w:t>logger</w:t>
            </w:r>
            <w:r w:rsidRPr="0079176A">
              <w:rPr>
                <w:rStyle w:val="af"/>
                <w:bCs/>
                <w:noProof/>
                <w:lang w:val="en-US"/>
              </w:rPr>
              <w:t>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91C0" w14:textId="39D9DD70" w:rsidR="00BF6A82" w:rsidRDefault="00BF6A82">
          <w:pPr>
            <w:pStyle w:val="3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2" w:history="1">
            <w:r w:rsidRPr="0079176A">
              <w:rPr>
                <w:rStyle w:val="af"/>
                <w:noProof/>
              </w:rPr>
              <w:t xml:space="preserve">2.5.1 Класс </w:t>
            </w:r>
            <w:r w:rsidRPr="0079176A">
              <w:rPr>
                <w:rStyle w:val="af"/>
                <w:bCs/>
                <w:noProof/>
              </w:rPr>
              <w:t>PipelineLogger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06ADC" w14:textId="003A01F7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3" w:history="1">
            <w:r w:rsidRPr="0079176A">
              <w:rPr>
                <w:rStyle w:val="af"/>
                <w:bCs/>
                <w:noProof/>
              </w:rPr>
              <w:t>2.6 Модуль</w:t>
            </w:r>
            <w:r w:rsidRPr="0079176A">
              <w:rPr>
                <w:rStyle w:val="af"/>
                <w:bCs/>
                <w:noProof/>
                <w:lang w:val="en-US"/>
              </w:rPr>
              <w:t> </w:t>
            </w:r>
            <w:r w:rsidRPr="0079176A">
              <w:rPr>
                <w:rStyle w:val="af"/>
                <w:bCs/>
                <w:noProof/>
              </w:rPr>
              <w:t>cat_pipeline</w:t>
            </w:r>
            <w:r w:rsidRPr="0079176A">
              <w:rPr>
                <w:rStyle w:val="af"/>
                <w:bCs/>
                <w:noProof/>
                <w:lang w:val="en-US"/>
              </w:rPr>
              <w:t>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05A5C" w14:textId="19882A1B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4" w:history="1">
            <w:r w:rsidRPr="0079176A">
              <w:rPr>
                <w:rStyle w:val="af"/>
                <w:noProof/>
              </w:rPr>
              <w:t>2.7 Покрытие тестами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72622" w14:textId="58CAB8A7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5" w:history="1">
            <w:r w:rsidRPr="0079176A">
              <w:rPr>
                <w:rStyle w:val="af"/>
                <w:noProof/>
              </w:rPr>
              <w:t>2.8 Сетевое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AE5C" w14:textId="4002A673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6" w:history="1">
            <w:r w:rsidRPr="0079176A">
              <w:rPr>
                <w:rStyle w:val="af"/>
                <w:noProof/>
              </w:rPr>
              <w:t>2.9 Основные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3DF41" w14:textId="7E706372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7" w:history="1">
            <w:r w:rsidRPr="0079176A">
              <w:rPr>
                <w:rStyle w:val="af"/>
                <w:noProof/>
              </w:rPr>
              <w:t>2.10 Инструкция по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A6AB" w14:textId="05C1BAF7" w:rsidR="00BF6A82" w:rsidRDefault="00BF6A82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8" w:history="1">
            <w:r w:rsidRPr="0079176A">
              <w:rPr>
                <w:rStyle w:val="af"/>
              </w:rPr>
              <w:t>3 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_Toc216731388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505A4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ECEB0E1" w14:textId="2C6842B3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89" w:history="1">
            <w:r w:rsidRPr="0079176A">
              <w:rPr>
                <w:rStyle w:val="af"/>
                <w:noProof/>
              </w:rPr>
              <w:t xml:space="preserve">Приложение А – ссылка на репозиторий </w:t>
            </w:r>
            <w:r w:rsidRPr="0079176A">
              <w:rPr>
                <w:rStyle w:val="af"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A1DF" w14:textId="6C431788" w:rsidR="00BF6A82" w:rsidRDefault="00BF6A82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731390" w:history="1">
            <w:r w:rsidRPr="0079176A">
              <w:rPr>
                <w:rStyle w:val="af"/>
                <w:noProof/>
              </w:rPr>
              <w:t>Приложение Б – основные зависимости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05A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66970" w14:textId="61A2C4D9" w:rsidR="00F27874" w:rsidRPr="00FD445E" w:rsidRDefault="00A463D1" w:rsidP="009F6673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064CDE55" w14:textId="77FB84C5" w:rsidR="0061354D" w:rsidRPr="00F22BA5" w:rsidRDefault="007858DB" w:rsidP="00F22BA5">
      <w:pPr>
        <w:pStyle w:val="1"/>
      </w:pPr>
      <w:bookmarkStart w:id="11" w:name="_Toc216731366"/>
      <w:r w:rsidRPr="00F22BA5">
        <w:lastRenderedPageBreak/>
        <w:t>Введение</w:t>
      </w:r>
      <w:bookmarkEnd w:id="11"/>
    </w:p>
    <w:p w14:paraId="6E3F9E11" w14:textId="77777777" w:rsidR="00C5339D" w:rsidRPr="00C5339D" w:rsidRDefault="00C5339D" w:rsidP="00C5339D">
      <w:pPr>
        <w:pStyle w:val="1-"/>
      </w:pPr>
      <w:r w:rsidRPr="00C5339D">
        <w:t xml:space="preserve">Основная задача работы — разработка комплексного программного решения для загрузки, анализа и хранения изображений кошек с использованием внешнего API (The </w:t>
      </w:r>
      <w:proofErr w:type="spellStart"/>
      <w:r w:rsidRPr="00C5339D">
        <w:t>Cat</w:t>
      </w:r>
      <w:proofErr w:type="spellEnd"/>
      <w:r w:rsidRPr="00C5339D">
        <w:t xml:space="preserve"> API). В ходе выполнения проекта были успешно освоены и применены на практике следующие современные подходы в программировании на Python:</w:t>
      </w:r>
    </w:p>
    <w:p w14:paraId="199FDBC1" w14:textId="6C82CD20" w:rsidR="00C5339D" w:rsidRPr="00C5339D" w:rsidRDefault="00C5339D" w:rsidP="00C5339D">
      <w:pPr>
        <w:pStyle w:val="1-"/>
        <w:numPr>
          <w:ilvl w:val="0"/>
          <w:numId w:val="20"/>
        </w:numPr>
      </w:pPr>
      <w:r w:rsidRPr="00C5339D">
        <w:t>Методы компьютерного зрения, включая операцию свёртки, выделение границ объектов и обнаружение углов.</w:t>
      </w:r>
    </w:p>
    <w:p w14:paraId="24BE2C0B" w14:textId="440BA884" w:rsidR="00C5339D" w:rsidRPr="00C5339D" w:rsidRDefault="00C5339D" w:rsidP="00C5339D">
      <w:pPr>
        <w:pStyle w:val="1-"/>
        <w:numPr>
          <w:ilvl w:val="0"/>
          <w:numId w:val="20"/>
        </w:numPr>
      </w:pPr>
      <w:r w:rsidRPr="00C5339D">
        <w:t>Механизмы для эффективной параллельной обработки данных: асинхронные функции и многопроцессорные вычисления.</w:t>
      </w:r>
    </w:p>
    <w:p w14:paraId="2EAC6CED" w14:textId="58493A72" w:rsidR="00C5339D" w:rsidRPr="00C5339D" w:rsidRDefault="00C5339D" w:rsidP="00C5339D">
      <w:pPr>
        <w:pStyle w:val="1-"/>
        <w:numPr>
          <w:ilvl w:val="0"/>
          <w:numId w:val="20"/>
        </w:numPr>
      </w:pPr>
      <w:r w:rsidRPr="00C5339D">
        <w:t>Принципы взаимодействия с внешними веб-сервисами по протоколу REST.</w:t>
      </w:r>
    </w:p>
    <w:p w14:paraId="27DB8C27" w14:textId="17E656D5" w:rsidR="00C5339D" w:rsidRPr="00C5339D" w:rsidRDefault="00C5339D" w:rsidP="00C5339D">
      <w:pPr>
        <w:pStyle w:val="1-"/>
        <w:numPr>
          <w:ilvl w:val="0"/>
          <w:numId w:val="20"/>
        </w:numPr>
      </w:pPr>
      <w:r w:rsidRPr="00C5339D">
        <w:t>Инструменты для отладки и контроля качества: всестороннее логирование и модульные тесты.</w:t>
      </w:r>
    </w:p>
    <w:p w14:paraId="188201A6" w14:textId="77777777" w:rsidR="00C5339D" w:rsidRDefault="00C5339D" w:rsidP="00C5339D">
      <w:pPr>
        <w:pStyle w:val="1-"/>
        <w:numPr>
          <w:ilvl w:val="0"/>
          <w:numId w:val="20"/>
        </w:numPr>
      </w:pPr>
      <w:r w:rsidRPr="00C5339D">
        <w:t xml:space="preserve">Практика создания хорошо структурированного, распространённого кода, оформленного в виде пакета, готового к установке и публикации в репозитории </w:t>
      </w:r>
      <w:proofErr w:type="spellStart"/>
      <w:r w:rsidRPr="00C5339D">
        <w:t>PyPI.</w:t>
      </w:r>
      <w:proofErr w:type="spellEnd"/>
    </w:p>
    <w:p w14:paraId="2C9C75A8" w14:textId="74D7DE8F" w:rsidR="00C5339D" w:rsidRPr="00C5339D" w:rsidRDefault="00C5339D" w:rsidP="00C5339D">
      <w:pPr>
        <w:pStyle w:val="1-"/>
      </w:pPr>
      <w:r w:rsidRPr="00C5339D">
        <w:t>Разработка велась поэтапно, в рамках пяти лабораторных работ, где каждый новый этап вносил новый функционал и совершенствовал архитектурное решение.</w:t>
      </w:r>
    </w:p>
    <w:p w14:paraId="4DFA1F92" w14:textId="358AB3DB" w:rsidR="000A0F39" w:rsidRDefault="00E443ED" w:rsidP="000A0F39">
      <w:pPr>
        <w:pStyle w:val="2"/>
      </w:pPr>
      <w:bookmarkStart w:id="12" w:name="_Toc216731367"/>
      <w:r>
        <w:t>Первое задание</w:t>
      </w:r>
      <w:bookmarkEnd w:id="12"/>
    </w:p>
    <w:p w14:paraId="49C89BC5" w14:textId="77777777" w:rsidR="00FE5C21" w:rsidRDefault="00FE5C21" w:rsidP="00FE5C21">
      <w:pPr>
        <w:pStyle w:val="1-"/>
      </w:pPr>
      <w:r>
        <w:t>В рамках первой лабораторной работы необходимо было:</w:t>
      </w:r>
    </w:p>
    <w:p w14:paraId="414EA900" w14:textId="7240809F" w:rsidR="00FE5C21" w:rsidRDefault="00FE5C21" w:rsidP="00FE5C21">
      <w:pPr>
        <w:pStyle w:val="1-"/>
        <w:numPr>
          <w:ilvl w:val="6"/>
          <w:numId w:val="4"/>
        </w:numPr>
        <w:ind w:left="1418" w:hanging="425"/>
      </w:pPr>
      <w:r>
        <w:t>Реализовать консольное приложение для обработки изображений</w:t>
      </w:r>
    </w:p>
    <w:p w14:paraId="28232917" w14:textId="77777777" w:rsidR="00FE5C21" w:rsidRDefault="00FE5C21" w:rsidP="00FE5C21">
      <w:pPr>
        <w:pStyle w:val="1-"/>
        <w:numPr>
          <w:ilvl w:val="6"/>
          <w:numId w:val="4"/>
        </w:numPr>
        <w:ind w:left="1418" w:hanging="425"/>
      </w:pPr>
      <w:r>
        <w:t>Самостоятельно реализовать основные функции обработки изображений: свёртку изображения с ядром, преобразование RGB-изображения в оттенки серого, гамма-коррекцию, выделение границ оператором Собеля, детекцию углов методом Харриса</w:t>
      </w:r>
    </w:p>
    <w:p w14:paraId="3A1E4923" w14:textId="77777777" w:rsidR="00FE5C21" w:rsidRDefault="00FE5C21" w:rsidP="00FE5C21">
      <w:pPr>
        <w:pStyle w:val="1-"/>
        <w:numPr>
          <w:ilvl w:val="6"/>
          <w:numId w:val="4"/>
        </w:numPr>
        <w:ind w:left="1418" w:hanging="425"/>
      </w:pPr>
      <w:r>
        <w:t xml:space="preserve">Выполнить визуальное сравнение с готовыми функциями из библиотеки </w:t>
      </w:r>
      <w:proofErr w:type="spellStart"/>
      <w:r>
        <w:t>OpenCV</w:t>
      </w:r>
      <w:proofErr w:type="spellEnd"/>
    </w:p>
    <w:p w14:paraId="2F625632" w14:textId="376BB57D" w:rsidR="00FE5C21" w:rsidRPr="000C6BA6" w:rsidRDefault="00FE5C21" w:rsidP="00FE5C21">
      <w:pPr>
        <w:pStyle w:val="1-"/>
        <w:numPr>
          <w:ilvl w:val="6"/>
          <w:numId w:val="4"/>
        </w:numPr>
        <w:ind w:left="1418" w:hanging="425"/>
      </w:pPr>
      <w:r>
        <w:lastRenderedPageBreak/>
        <w:t>Добавить замер времени выполнения операций с помощью декоратора</w:t>
      </w:r>
    </w:p>
    <w:p w14:paraId="0EDAB361" w14:textId="2075B04D" w:rsidR="000A0F39" w:rsidRDefault="00E443ED" w:rsidP="000C6BA6">
      <w:pPr>
        <w:pStyle w:val="2"/>
      </w:pPr>
      <w:bookmarkStart w:id="13" w:name="_Toc216731368"/>
      <w:r>
        <w:t>Второе задание</w:t>
      </w:r>
      <w:bookmarkEnd w:id="13"/>
    </w:p>
    <w:p w14:paraId="772036F9" w14:textId="6DCA47A6" w:rsidR="000C6BA6" w:rsidRPr="000C6BA6" w:rsidRDefault="000C6BA6" w:rsidP="000C6BA6">
      <w:pPr>
        <w:pStyle w:val="1-"/>
      </w:pPr>
      <w:r>
        <w:t>Необходимо</w:t>
      </w:r>
      <w:r>
        <w:rPr>
          <w:lang w:val="en-US"/>
        </w:rPr>
        <w:t>:</w:t>
      </w:r>
    </w:p>
    <w:p w14:paraId="6571069D" w14:textId="0C7AC24F" w:rsidR="000C6BA6" w:rsidRPr="000C6BA6" w:rsidRDefault="000C6BA6">
      <w:pPr>
        <w:pStyle w:val="1-"/>
        <w:numPr>
          <w:ilvl w:val="0"/>
          <w:numId w:val="5"/>
        </w:numPr>
      </w:pPr>
      <w:r w:rsidRPr="000C6BA6">
        <w:t xml:space="preserve">Подключиться к </w:t>
      </w:r>
      <w:proofErr w:type="spellStart"/>
      <w:r w:rsidRPr="000C6BA6">
        <w:t>Cat</w:t>
      </w:r>
      <w:proofErr w:type="spellEnd"/>
      <w:r w:rsidRPr="000C6BA6">
        <w:t xml:space="preserve"> API (https://thecatapi.com/) и получить API_KEY</w:t>
      </w:r>
    </w:p>
    <w:p w14:paraId="702CC965" w14:textId="6EA04EF9" w:rsidR="000C6BA6" w:rsidRPr="000C6BA6" w:rsidRDefault="000C6BA6">
      <w:pPr>
        <w:pStyle w:val="1-"/>
        <w:numPr>
          <w:ilvl w:val="0"/>
          <w:numId w:val="5"/>
        </w:numPr>
      </w:pPr>
      <w:r w:rsidRPr="000C6BA6">
        <w:t>Скачивать изображения животных с информацией о породе</w:t>
      </w:r>
    </w:p>
    <w:p w14:paraId="3BF3EEA9" w14:textId="30845984" w:rsidR="000C6BA6" w:rsidRPr="000C6BA6" w:rsidRDefault="000C6BA6">
      <w:pPr>
        <w:pStyle w:val="1-"/>
        <w:numPr>
          <w:ilvl w:val="0"/>
          <w:numId w:val="5"/>
        </w:numPr>
      </w:pPr>
      <w:r w:rsidRPr="000C6BA6">
        <w:t xml:space="preserve">Преобразовывать изображения в </w:t>
      </w:r>
      <w:proofErr w:type="spellStart"/>
      <w:r w:rsidRPr="000C6BA6">
        <w:t>numpy</w:t>
      </w:r>
      <w:proofErr w:type="spellEnd"/>
      <w:r w:rsidRPr="000C6BA6">
        <w:t>-массив и выполнять выделение контуров пользовательским и библиотечным методами</w:t>
      </w:r>
    </w:p>
    <w:p w14:paraId="5D3A394E" w14:textId="28DEBDAC" w:rsidR="000C6BA6" w:rsidRPr="000C6BA6" w:rsidRDefault="000C6BA6">
      <w:pPr>
        <w:pStyle w:val="1-"/>
        <w:numPr>
          <w:ilvl w:val="0"/>
          <w:numId w:val="5"/>
        </w:numPr>
      </w:pPr>
      <w:r w:rsidRPr="000C6BA6">
        <w:t>Сохранять исходные и обработанные изображения в отдельную поддиректорию с порядковыми номерами</w:t>
      </w:r>
    </w:p>
    <w:p w14:paraId="4CB5B97C" w14:textId="21174A28" w:rsidR="000C6BA6" w:rsidRPr="000C6BA6" w:rsidRDefault="000C6BA6">
      <w:pPr>
        <w:pStyle w:val="1-"/>
        <w:numPr>
          <w:ilvl w:val="0"/>
          <w:numId w:val="5"/>
        </w:numPr>
      </w:pPr>
      <w:r w:rsidRPr="000C6BA6">
        <w:t>Инкапсулировать функционал в двух классах:</w:t>
      </w:r>
    </w:p>
    <w:p w14:paraId="0D41F558" w14:textId="26869B41" w:rsidR="000C6BA6" w:rsidRPr="000C6BA6" w:rsidRDefault="000C6BA6">
      <w:pPr>
        <w:pStyle w:val="1-"/>
        <w:numPr>
          <w:ilvl w:val="1"/>
          <w:numId w:val="5"/>
        </w:numPr>
      </w:pPr>
      <w:proofErr w:type="spellStart"/>
      <w:r w:rsidRPr="000C6BA6">
        <w:t>CatImage</w:t>
      </w:r>
      <w:proofErr w:type="spellEnd"/>
      <w:r w:rsidRPr="000C6BA6">
        <w:t>: хранит изображение и метаданные, методы обработки, перегрузка операторов сложения/вычитания/преобразования в строку</w:t>
      </w:r>
    </w:p>
    <w:p w14:paraId="5868DF12" w14:textId="366DED23" w:rsidR="000C6BA6" w:rsidRPr="000C6BA6" w:rsidRDefault="000C6BA6">
      <w:pPr>
        <w:pStyle w:val="1-"/>
        <w:numPr>
          <w:ilvl w:val="1"/>
          <w:numId w:val="5"/>
        </w:numPr>
      </w:pPr>
      <w:proofErr w:type="spellStart"/>
      <w:r w:rsidRPr="000C6BA6">
        <w:t>CatImageProcessor</w:t>
      </w:r>
      <w:proofErr w:type="spellEnd"/>
      <w:r w:rsidRPr="000C6BA6">
        <w:t>: работа с API, управление обработкой и сохранением, декоратор для замера времени методов</w:t>
      </w:r>
    </w:p>
    <w:p w14:paraId="707B335E" w14:textId="25036EDC" w:rsidR="00E443ED" w:rsidRDefault="00E443ED" w:rsidP="00E443ED">
      <w:pPr>
        <w:pStyle w:val="2"/>
      </w:pPr>
      <w:bookmarkStart w:id="14" w:name="_Toc216731369"/>
      <w:r>
        <w:t>Третье задание</w:t>
      </w:r>
      <w:bookmarkEnd w:id="14"/>
    </w:p>
    <w:p w14:paraId="167B5324" w14:textId="020A0F6B" w:rsidR="00DA1A4F" w:rsidRDefault="00DA1A4F" w:rsidP="00DA1A4F">
      <w:pPr>
        <w:pStyle w:val="1-"/>
      </w:pPr>
      <w:r>
        <w:t>Необходимо</w:t>
      </w:r>
      <w:r>
        <w:rPr>
          <w:lang w:val="en-US"/>
        </w:rPr>
        <w:t>:</w:t>
      </w:r>
    </w:p>
    <w:p w14:paraId="2D306AB1" w14:textId="46FF4BF2" w:rsidR="00400EF2" w:rsidRDefault="00400EF2">
      <w:pPr>
        <w:pStyle w:val="1-"/>
        <w:numPr>
          <w:ilvl w:val="0"/>
          <w:numId w:val="9"/>
        </w:numPr>
      </w:pPr>
      <w:r w:rsidRPr="00400EF2">
        <w:t xml:space="preserve">Написать скрипт, анализирующий данные в </w:t>
      </w:r>
      <w:proofErr w:type="spellStart"/>
      <w:r w:rsidRPr="00400EF2">
        <w:t>csv</w:t>
      </w:r>
      <w:proofErr w:type="spellEnd"/>
      <w:r w:rsidRPr="00400EF2">
        <w:t>-файле в соответствии с вариантом.</w:t>
      </w:r>
    </w:p>
    <w:p w14:paraId="7608D3CC" w14:textId="0BCA3FE1" w:rsidR="00400EF2" w:rsidRDefault="00400EF2">
      <w:pPr>
        <w:pStyle w:val="1-"/>
        <w:numPr>
          <w:ilvl w:val="0"/>
          <w:numId w:val="9"/>
        </w:numPr>
      </w:pPr>
      <w:r>
        <w:t xml:space="preserve">Каждый отдельный этап обработки (чтение файла, извлечение данных, агрегация) должен осуществляться в отдельном генераторе. Генераторы должны быть организованы в </w:t>
      </w:r>
      <w:proofErr w:type="spellStart"/>
      <w:r>
        <w:t>пайплайн</w:t>
      </w:r>
      <w:proofErr w:type="spellEnd"/>
      <w:r>
        <w:t>.</w:t>
      </w:r>
    </w:p>
    <w:p w14:paraId="12DEE37F" w14:textId="17FDB442" w:rsidR="00400EF2" w:rsidRPr="00400EF2" w:rsidRDefault="00400EF2">
      <w:pPr>
        <w:pStyle w:val="1-"/>
        <w:numPr>
          <w:ilvl w:val="0"/>
          <w:numId w:val="9"/>
        </w:numPr>
      </w:pPr>
      <w:r w:rsidRPr="00400EF2">
        <w:t xml:space="preserve">Вывести результаты обработки в виде графика с помощью пакета </w:t>
      </w:r>
      <w:proofErr w:type="spellStart"/>
      <w:r w:rsidRPr="00400EF2">
        <w:t>matplotlib</w:t>
      </w:r>
      <w:proofErr w:type="spellEnd"/>
      <w:r w:rsidRPr="00400EF2">
        <w:t>.</w:t>
      </w:r>
    </w:p>
    <w:p w14:paraId="1666D66A" w14:textId="2BC3E545" w:rsidR="00790A79" w:rsidRDefault="00790A79" w:rsidP="00790A79">
      <w:pPr>
        <w:pStyle w:val="2"/>
      </w:pPr>
      <w:bookmarkStart w:id="15" w:name="_Toc216731370"/>
      <w:r>
        <w:t>Четвертое задание</w:t>
      </w:r>
      <w:bookmarkEnd w:id="15"/>
    </w:p>
    <w:p w14:paraId="231F3498" w14:textId="74BEA12A" w:rsidR="00790A79" w:rsidRPr="00790A79" w:rsidRDefault="00790A79" w:rsidP="00790A79">
      <w:pPr>
        <w:pStyle w:val="1-"/>
      </w:pPr>
      <w:r>
        <w:t>Необходимо</w:t>
      </w:r>
      <w:r>
        <w:rPr>
          <w:lang w:val="en-US"/>
        </w:rPr>
        <w:t>:</w:t>
      </w:r>
    </w:p>
    <w:p w14:paraId="65A48777" w14:textId="2DAC2D7B" w:rsidR="00790A79" w:rsidRDefault="00790A79">
      <w:pPr>
        <w:pStyle w:val="1-"/>
        <w:numPr>
          <w:ilvl w:val="0"/>
          <w:numId w:val="6"/>
        </w:numPr>
      </w:pPr>
      <w:r>
        <w:t xml:space="preserve">Реализовать асинхронное скачивание и сохранение изображений (библиотеки </w:t>
      </w:r>
      <w:proofErr w:type="spellStart"/>
      <w:r>
        <w:t>aiohttp</w:t>
      </w:r>
      <w:proofErr w:type="spellEnd"/>
      <w:r>
        <w:t xml:space="preserve"> и </w:t>
      </w:r>
      <w:proofErr w:type="spellStart"/>
      <w:r>
        <w:t>aiofiles</w:t>
      </w:r>
      <w:proofErr w:type="spellEnd"/>
      <w:r>
        <w:t>)</w:t>
      </w:r>
    </w:p>
    <w:p w14:paraId="04721A69" w14:textId="08C67E0F" w:rsidR="00790A79" w:rsidRDefault="00790A79">
      <w:pPr>
        <w:pStyle w:val="1-"/>
        <w:numPr>
          <w:ilvl w:val="0"/>
          <w:numId w:val="6"/>
        </w:numPr>
      </w:pPr>
      <w:r>
        <w:lastRenderedPageBreak/>
        <w:t>Реализовать параллельную обработку изображений с помощью свёртки в отдельных процессах (</w:t>
      </w:r>
      <w:proofErr w:type="spellStart"/>
      <w:r>
        <w:t>multiprocessing</w:t>
      </w:r>
      <w:proofErr w:type="spellEnd"/>
      <w:r>
        <w:t xml:space="preserve"> или </w:t>
      </w:r>
      <w:proofErr w:type="spellStart"/>
      <w:r>
        <w:t>ProcessPoolExecutor</w:t>
      </w:r>
      <w:proofErr w:type="spellEnd"/>
      <w:r>
        <w:t>)</w:t>
      </w:r>
    </w:p>
    <w:p w14:paraId="4D20296B" w14:textId="43708D82" w:rsidR="00790A79" w:rsidRDefault="00790A79">
      <w:pPr>
        <w:pStyle w:val="1-"/>
        <w:numPr>
          <w:ilvl w:val="0"/>
          <w:numId w:val="6"/>
        </w:numPr>
      </w:pPr>
      <w:r>
        <w:t>Порядковый номер изображения определяется в начале при получении списка URL и не меняется</w:t>
      </w:r>
    </w:p>
    <w:p w14:paraId="372F45E9" w14:textId="65E1BF9E" w:rsidR="00790A79" w:rsidRPr="006C4686" w:rsidRDefault="00790A79">
      <w:pPr>
        <w:pStyle w:val="1-"/>
        <w:numPr>
          <w:ilvl w:val="0"/>
          <w:numId w:val="6"/>
        </w:numPr>
      </w:pPr>
      <w:r>
        <w:t>Добавить замер времени работы программы и вывод информации об этапах обработки с указанием PID процессов</w:t>
      </w:r>
    </w:p>
    <w:p w14:paraId="2C584A7F" w14:textId="653D56CE" w:rsidR="006C4686" w:rsidRDefault="006C4686" w:rsidP="006C4686">
      <w:pPr>
        <w:pStyle w:val="2"/>
      </w:pPr>
      <w:bookmarkStart w:id="16" w:name="_Toc216731371"/>
      <w:r>
        <w:t>Пятое задание</w:t>
      </w:r>
      <w:bookmarkEnd w:id="16"/>
    </w:p>
    <w:p w14:paraId="6C268128" w14:textId="670E3431" w:rsidR="006C4686" w:rsidRPr="003B54FF" w:rsidRDefault="003B54FF" w:rsidP="006C4686">
      <w:pPr>
        <w:pStyle w:val="1-"/>
        <w:rPr>
          <w:lang w:val="en-US"/>
        </w:rPr>
      </w:pPr>
      <w:r>
        <w:t>Необходимо</w:t>
      </w:r>
      <w:r>
        <w:rPr>
          <w:lang w:val="en-US"/>
        </w:rPr>
        <w:t>:</w:t>
      </w:r>
    </w:p>
    <w:p w14:paraId="61B6DB0E" w14:textId="1224EC5C" w:rsidR="006C4686" w:rsidRDefault="006C4686">
      <w:pPr>
        <w:pStyle w:val="1-"/>
        <w:numPr>
          <w:ilvl w:val="0"/>
          <w:numId w:val="7"/>
        </w:numPr>
      </w:pPr>
      <w:r>
        <w:t xml:space="preserve">Добавить логирование с использованием модуля </w:t>
      </w:r>
      <w:proofErr w:type="spellStart"/>
      <w:r>
        <w:t>logging</w:t>
      </w:r>
      <w:proofErr w:type="spellEnd"/>
      <w:r>
        <w:t>:</w:t>
      </w:r>
    </w:p>
    <w:p w14:paraId="49DE7850" w14:textId="61C0F163" w:rsidR="006C4686" w:rsidRDefault="006C4686">
      <w:pPr>
        <w:pStyle w:val="1-"/>
        <w:numPr>
          <w:ilvl w:val="1"/>
          <w:numId w:val="7"/>
        </w:numPr>
      </w:pPr>
      <w:r>
        <w:t>В файл app.log (уровень DEBUG с подробной информацией: время, файл, строка)</w:t>
      </w:r>
    </w:p>
    <w:p w14:paraId="6BBB88E1" w14:textId="3F2F7050" w:rsidR="006C4686" w:rsidRDefault="006C4686">
      <w:pPr>
        <w:pStyle w:val="1-"/>
        <w:numPr>
          <w:ilvl w:val="1"/>
          <w:numId w:val="7"/>
        </w:numPr>
      </w:pPr>
      <w:r>
        <w:t>В консоль (уровень INFO с краткой информацией)</w:t>
      </w:r>
    </w:p>
    <w:p w14:paraId="4AC02CFB" w14:textId="3DA0E44F" w:rsidR="006C4686" w:rsidRPr="006C4686" w:rsidRDefault="006C4686">
      <w:pPr>
        <w:pStyle w:val="1-"/>
        <w:numPr>
          <w:ilvl w:val="0"/>
          <w:numId w:val="7"/>
        </w:numPr>
      </w:pPr>
      <w:r>
        <w:t xml:space="preserve">Создать модуль тестирования с использованием </w:t>
      </w:r>
      <w:proofErr w:type="spellStart"/>
      <w:r>
        <w:t>unittest</w:t>
      </w:r>
      <w:proofErr w:type="spellEnd"/>
      <w:r>
        <w:t xml:space="preserve">, реализовать минимум 2 </w:t>
      </w:r>
      <w:proofErr w:type="spellStart"/>
      <w:r>
        <w:t>TestCase</w:t>
      </w:r>
      <w:proofErr w:type="spellEnd"/>
      <w:r>
        <w:t xml:space="preserve"> для проверки функционала </w:t>
      </w:r>
      <w:proofErr w:type="spellStart"/>
      <w:r>
        <w:t>CatImage</w:t>
      </w:r>
      <w:proofErr w:type="spellEnd"/>
      <w:r>
        <w:t xml:space="preserve"> и </w:t>
      </w:r>
      <w:proofErr w:type="spellStart"/>
      <w:r>
        <w:t>CatImageProcessor</w:t>
      </w:r>
      <w:proofErr w:type="spellEnd"/>
    </w:p>
    <w:p w14:paraId="186628E3" w14:textId="43F9C426" w:rsidR="00E443ED" w:rsidRDefault="0062365C" w:rsidP="00E443ED">
      <w:pPr>
        <w:pStyle w:val="1"/>
      </w:pPr>
      <w:bookmarkStart w:id="17" w:name="_Toc216731372"/>
      <w:r>
        <w:lastRenderedPageBreak/>
        <w:t>Основная часть</w:t>
      </w:r>
      <w:bookmarkEnd w:id="17"/>
    </w:p>
    <w:p w14:paraId="31C8F4D2" w14:textId="59D9AE58" w:rsidR="0062365C" w:rsidRPr="0062365C" w:rsidRDefault="00FE5C21" w:rsidP="0062365C">
      <w:pPr>
        <w:pStyle w:val="1-"/>
      </w:pPr>
      <w:r w:rsidRPr="00FE5C21">
        <w:t>Приложение построено по принципам объектно-ориентированного программирования и состоит из следующих основных компонентов:</w:t>
      </w:r>
    </w:p>
    <w:p w14:paraId="223B4437" w14:textId="136B32B2" w:rsidR="00E443ED" w:rsidRPr="0062365C" w:rsidRDefault="00FE5C21" w:rsidP="00FE5C21">
      <w:pPr>
        <w:pStyle w:val="2"/>
      </w:pPr>
      <w:r w:rsidRPr="00FE5C21">
        <w:t>Модуль CatImage.py</w:t>
      </w:r>
    </w:p>
    <w:p w14:paraId="56B4AADA" w14:textId="77777777" w:rsidR="00E443ED" w:rsidRDefault="00914B8B" w:rsidP="00914B8B">
      <w:pPr>
        <w:pStyle w:val="3"/>
        <w:rPr>
          <w:lang w:val="en-US"/>
        </w:rPr>
      </w:pPr>
      <w:bookmarkStart w:id="18" w:name="_Toc216731374"/>
      <w:r>
        <w:t xml:space="preserve">Класс </w:t>
      </w:r>
      <w:proofErr w:type="spellStart"/>
      <w:r>
        <w:rPr>
          <w:lang w:val="en-US"/>
        </w:rPr>
        <w:t>CatImage</w:t>
      </w:r>
      <w:bookmarkEnd w:id="18"/>
      <w:proofErr w:type="spellEnd"/>
    </w:p>
    <w:p w14:paraId="3AE62D26" w14:textId="77777777" w:rsidR="00D6220D" w:rsidRDefault="00D6220D" w:rsidP="00D6220D">
      <w:pPr>
        <w:pStyle w:val="1-"/>
      </w:pPr>
      <w:r>
        <w:t xml:space="preserve">Класс </w:t>
      </w:r>
      <w:proofErr w:type="spellStart"/>
      <w:r>
        <w:t>CatImage</w:t>
      </w:r>
      <w:proofErr w:type="spellEnd"/>
      <w:r>
        <w:t xml:space="preserve"> инкапсулирует изображение и связанные с ним метаданные:</w:t>
      </w:r>
    </w:p>
    <w:p w14:paraId="50C8511E" w14:textId="77777777" w:rsidR="00D6220D" w:rsidRDefault="00D6220D" w:rsidP="00D6220D">
      <w:pPr>
        <w:pStyle w:val="1-"/>
        <w:numPr>
          <w:ilvl w:val="6"/>
          <w:numId w:val="4"/>
        </w:numPr>
        <w:ind w:left="1418" w:hanging="425"/>
      </w:pPr>
      <w:proofErr w:type="spellStart"/>
      <w:r>
        <w:t>image</w:t>
      </w:r>
      <w:proofErr w:type="spellEnd"/>
      <w:r>
        <w:t xml:space="preserve">: исходное изображение в виде </w:t>
      </w:r>
      <w:proofErr w:type="spellStart"/>
      <w:r>
        <w:t>numpy</w:t>
      </w:r>
      <w:proofErr w:type="spellEnd"/>
      <w:r>
        <w:t>-массива</w:t>
      </w:r>
    </w:p>
    <w:p w14:paraId="2C708A7C" w14:textId="77777777" w:rsidR="00D6220D" w:rsidRDefault="00D6220D" w:rsidP="00D6220D">
      <w:pPr>
        <w:pStyle w:val="1-"/>
        <w:numPr>
          <w:ilvl w:val="6"/>
          <w:numId w:val="4"/>
        </w:numPr>
        <w:ind w:left="1418" w:hanging="425"/>
      </w:pPr>
      <w:proofErr w:type="spellStart"/>
      <w:r>
        <w:t>image_url</w:t>
      </w:r>
      <w:proofErr w:type="spellEnd"/>
      <w:r>
        <w:t>: URL, с которого было загружено изображение</w:t>
      </w:r>
    </w:p>
    <w:p w14:paraId="05D82503" w14:textId="77777777" w:rsidR="00D6220D" w:rsidRDefault="00D6220D" w:rsidP="00D6220D">
      <w:pPr>
        <w:pStyle w:val="1-"/>
        <w:numPr>
          <w:ilvl w:val="6"/>
          <w:numId w:val="4"/>
        </w:numPr>
        <w:ind w:left="1418" w:hanging="425"/>
      </w:pPr>
      <w:proofErr w:type="spellStart"/>
      <w:r>
        <w:t>breed</w:t>
      </w:r>
      <w:proofErr w:type="spellEnd"/>
      <w:r>
        <w:t>: порода кошки (если доступна)</w:t>
      </w:r>
    </w:p>
    <w:p w14:paraId="693794AA" w14:textId="77777777" w:rsidR="00D6220D" w:rsidRDefault="00D6220D" w:rsidP="00D6220D">
      <w:pPr>
        <w:pStyle w:val="1-"/>
        <w:numPr>
          <w:ilvl w:val="6"/>
          <w:numId w:val="4"/>
        </w:numPr>
        <w:ind w:left="1418" w:hanging="425"/>
      </w:pPr>
      <w:proofErr w:type="spellStart"/>
      <w:r>
        <w:t>lib_image</w:t>
      </w:r>
      <w:proofErr w:type="spellEnd"/>
      <w:r>
        <w:t>: изображение после обработки библиотечным методом</w:t>
      </w:r>
    </w:p>
    <w:p w14:paraId="13A34197" w14:textId="15DA0D29" w:rsidR="00D6220D" w:rsidRDefault="00D6220D" w:rsidP="00D6220D">
      <w:pPr>
        <w:pStyle w:val="1-"/>
        <w:numPr>
          <w:ilvl w:val="6"/>
          <w:numId w:val="4"/>
        </w:numPr>
        <w:ind w:left="1418" w:hanging="425"/>
      </w:pPr>
      <w:proofErr w:type="spellStart"/>
      <w:r>
        <w:t>custom_image</w:t>
      </w:r>
      <w:proofErr w:type="spellEnd"/>
      <w:r>
        <w:t>: изображение после обработки пользовательским методом</w:t>
      </w:r>
    </w:p>
    <w:p w14:paraId="058EE0E8" w14:textId="6FFB33C1" w:rsidR="00CF5D26" w:rsidRDefault="00D6220D" w:rsidP="00977B09">
      <w:pPr>
        <w:pStyle w:val="1-"/>
      </w:pPr>
      <w:r>
        <w:t xml:space="preserve">Также класс </w:t>
      </w:r>
      <w:proofErr w:type="spellStart"/>
      <w:r w:rsidR="00977B09" w:rsidRPr="00977B09">
        <w:t>еализует</w:t>
      </w:r>
      <w:proofErr w:type="spellEnd"/>
      <w:r w:rsidR="00977B09" w:rsidRPr="00977B09">
        <w:t xml:space="preserve"> перегрузку операторов сложения, вычитания и преобразования в строку.</w:t>
      </w:r>
    </w:p>
    <w:p w14:paraId="0424B8A0" w14:textId="0EAC97D6" w:rsidR="00AA6FC0" w:rsidRPr="00D6220D" w:rsidRDefault="00AA6FC0" w:rsidP="00AA6FC0">
      <w:pPr>
        <w:pStyle w:val="2"/>
        <w:rPr>
          <w:lang w:val="en-US"/>
        </w:rPr>
      </w:pPr>
      <w:bookmarkStart w:id="19" w:name="_Toc216731375"/>
      <w:r w:rsidRPr="00AA6FC0">
        <w:rPr>
          <w:bCs/>
        </w:rPr>
        <w:t>Модуль</w:t>
      </w:r>
      <w:r w:rsidRPr="00D6220D">
        <w:rPr>
          <w:bCs/>
          <w:lang w:val="en-US"/>
        </w:rPr>
        <w:t> </w:t>
      </w:r>
      <w:r w:rsidR="00D6220D">
        <w:rPr>
          <w:bCs/>
          <w:lang w:val="en-US"/>
        </w:rPr>
        <w:t>custom_</w:t>
      </w:r>
      <w:r w:rsidRPr="00D6220D">
        <w:rPr>
          <w:bCs/>
          <w:lang w:val="en-US"/>
        </w:rPr>
        <w:t>image_processing.py</w:t>
      </w:r>
      <w:bookmarkEnd w:id="19"/>
    </w:p>
    <w:p w14:paraId="5556D43C" w14:textId="6AC22124" w:rsidR="00CF5D26" w:rsidRPr="002B0385" w:rsidRDefault="00CF5D26" w:rsidP="00AA6FC0">
      <w:pPr>
        <w:pStyle w:val="3"/>
      </w:pPr>
      <w:bookmarkStart w:id="20" w:name="_Toc216731376"/>
      <w:r>
        <w:t xml:space="preserve">Класс </w:t>
      </w:r>
      <w:r w:rsidR="00D6220D">
        <w:rPr>
          <w:lang w:val="en-US"/>
        </w:rPr>
        <w:t>Custom</w:t>
      </w:r>
      <w:proofErr w:type="spellStart"/>
      <w:r w:rsidR="00AA6FC0" w:rsidRPr="00AA6FC0">
        <w:rPr>
          <w:bCs/>
        </w:rPr>
        <w:t>ImageProcessing</w:t>
      </w:r>
      <w:bookmarkEnd w:id="20"/>
      <w:proofErr w:type="spellEnd"/>
    </w:p>
    <w:p w14:paraId="3403B35E" w14:textId="07CF173A" w:rsidR="00AA6FC0" w:rsidRDefault="00AA6FC0" w:rsidP="00AA6FC0">
      <w:pPr>
        <w:pStyle w:val="1-"/>
      </w:pPr>
      <w:r>
        <w:t>К</w:t>
      </w:r>
      <w:r w:rsidRPr="00AA6FC0">
        <w:t>ласс с методами обработки изображений. Содержит реализации алгоритмов компьютерного зрения:</w:t>
      </w:r>
    </w:p>
    <w:p w14:paraId="585FE7EB" w14:textId="03B42EC8" w:rsidR="00653963" w:rsidRDefault="00653963" w:rsidP="00653963">
      <w:pPr>
        <w:pStyle w:val="1-"/>
      </w:pPr>
      <w:r>
        <w:t>Содержит самостоятельно реализованные алгоритмы:</w:t>
      </w:r>
    </w:p>
    <w:p w14:paraId="46FF8129" w14:textId="4A2D6A4D" w:rsidR="00653963" w:rsidRDefault="00653963" w:rsidP="00653963">
      <w:pPr>
        <w:pStyle w:val="1-"/>
        <w:numPr>
          <w:ilvl w:val="0"/>
          <w:numId w:val="8"/>
        </w:numPr>
      </w:pPr>
      <w:r>
        <w:t>Собственная реализация свёртки</w:t>
      </w:r>
      <w:r>
        <w:rPr>
          <w:lang w:val="en-US"/>
        </w:rPr>
        <w:t xml:space="preserve"> (</w:t>
      </w:r>
      <w:r w:rsidRPr="00653963">
        <w:rPr>
          <w:lang w:val="en-US"/>
        </w:rPr>
        <w:t>_convolution</w:t>
      </w:r>
      <w:r>
        <w:rPr>
          <w:lang w:val="en-US"/>
        </w:rPr>
        <w:t>)</w:t>
      </w:r>
    </w:p>
    <w:p w14:paraId="61CD9647" w14:textId="5F4BD03C" w:rsidR="00653963" w:rsidRPr="00653963" w:rsidRDefault="00653963" w:rsidP="00653963">
      <w:pPr>
        <w:pStyle w:val="1-"/>
        <w:numPr>
          <w:ilvl w:val="0"/>
          <w:numId w:val="8"/>
        </w:numPr>
        <w:rPr>
          <w:lang w:val="en-US"/>
        </w:rPr>
      </w:pPr>
      <w:r>
        <w:t>Преобразование</w:t>
      </w:r>
      <w:r w:rsidRPr="00653963">
        <w:rPr>
          <w:lang w:val="en-US"/>
        </w:rPr>
        <w:t xml:space="preserve"> RGB </w:t>
      </w:r>
      <w:r>
        <w:t>в</w:t>
      </w:r>
      <w:r w:rsidRPr="00653963">
        <w:rPr>
          <w:lang w:val="en-US"/>
        </w:rPr>
        <w:t xml:space="preserve"> grayscale (_</w:t>
      </w:r>
      <w:proofErr w:type="spellStart"/>
      <w:r w:rsidRPr="00653963">
        <w:rPr>
          <w:lang w:val="en-US"/>
        </w:rPr>
        <w:t>rgb_to_grayscale</w:t>
      </w:r>
      <w:proofErr w:type="spellEnd"/>
      <w:r w:rsidRPr="00653963">
        <w:rPr>
          <w:lang w:val="en-US"/>
        </w:rPr>
        <w:t>)</w:t>
      </w:r>
    </w:p>
    <w:p w14:paraId="6F8BD7AC" w14:textId="64B60764" w:rsidR="00653963" w:rsidRDefault="00653963" w:rsidP="00653963">
      <w:pPr>
        <w:pStyle w:val="1-"/>
        <w:numPr>
          <w:ilvl w:val="0"/>
          <w:numId w:val="8"/>
        </w:numPr>
      </w:pPr>
      <w:r>
        <w:t>Оператор Собеля для выделения границ</w:t>
      </w:r>
      <w:r w:rsidRPr="00653963">
        <w:t xml:space="preserve"> (</w:t>
      </w:r>
      <w:proofErr w:type="spellStart"/>
      <w:r w:rsidRPr="00653963">
        <w:t>edge_detection</w:t>
      </w:r>
      <w:proofErr w:type="spellEnd"/>
      <w:r w:rsidRPr="00653963">
        <w:t>)</w:t>
      </w:r>
    </w:p>
    <w:p w14:paraId="62DDC49D" w14:textId="684A2677" w:rsidR="00653963" w:rsidRDefault="00653963" w:rsidP="00653963">
      <w:pPr>
        <w:pStyle w:val="1-"/>
        <w:numPr>
          <w:ilvl w:val="0"/>
          <w:numId w:val="8"/>
        </w:numPr>
      </w:pPr>
      <w:r>
        <w:t xml:space="preserve">Адаптивный детектор Харриса с подавлением </w:t>
      </w:r>
      <w:proofErr w:type="spellStart"/>
      <w:r>
        <w:t>немаксимумов</w:t>
      </w:r>
      <w:proofErr w:type="spellEnd"/>
      <w:r w:rsidRPr="00653963">
        <w:t xml:space="preserve"> (</w:t>
      </w:r>
      <w:proofErr w:type="spellStart"/>
      <w:r w:rsidRPr="00653963">
        <w:t>corner_detection</w:t>
      </w:r>
      <w:proofErr w:type="spellEnd"/>
      <w:r w:rsidRPr="00653963">
        <w:t>)</w:t>
      </w:r>
    </w:p>
    <w:p w14:paraId="18D275E8" w14:textId="77777777" w:rsidR="00653963" w:rsidRPr="00AA6FC0" w:rsidRDefault="00653963" w:rsidP="00653963">
      <w:pPr>
        <w:pStyle w:val="1-"/>
        <w:ind w:left="1429" w:firstLine="0"/>
      </w:pPr>
    </w:p>
    <w:p w14:paraId="0E6AF97F" w14:textId="01655042" w:rsidR="008D63BA" w:rsidRPr="00AA6FC0" w:rsidRDefault="00653963" w:rsidP="00653963">
      <w:pPr>
        <w:pStyle w:val="2"/>
        <w:rPr>
          <w:lang w:val="en-US"/>
        </w:rPr>
      </w:pPr>
      <w:bookmarkStart w:id="21" w:name="_Toc216731377"/>
      <w:r w:rsidRPr="00653963">
        <w:rPr>
          <w:bCs/>
        </w:rPr>
        <w:lastRenderedPageBreak/>
        <w:t>Модуль CatImageProcessor.py</w:t>
      </w:r>
      <w:bookmarkEnd w:id="21"/>
    </w:p>
    <w:p w14:paraId="7D4C449D" w14:textId="0EB78388" w:rsidR="00363F97" w:rsidRDefault="00653963" w:rsidP="00653963">
      <w:pPr>
        <w:pStyle w:val="3"/>
      </w:pPr>
      <w:bookmarkStart w:id="22" w:name="_Toc216731378"/>
      <w:r w:rsidRPr="00653963">
        <w:t xml:space="preserve">Класс </w:t>
      </w:r>
      <w:proofErr w:type="spellStart"/>
      <w:r w:rsidRPr="00653963">
        <w:t>CatImageProcessor</w:t>
      </w:r>
      <w:bookmarkEnd w:id="22"/>
      <w:proofErr w:type="spellEnd"/>
    </w:p>
    <w:p w14:paraId="1D561E58" w14:textId="2AF0C809" w:rsidR="000D7434" w:rsidRDefault="000D7434" w:rsidP="000D7434">
      <w:pPr>
        <w:pStyle w:val="1-"/>
      </w:pPr>
      <w:proofErr w:type="spellStart"/>
      <w:r>
        <w:t>CatImageProcessor</w:t>
      </w:r>
      <w:proofErr w:type="spellEnd"/>
      <w:r>
        <w:t xml:space="preserve"> отвечает за организацию процесса обработки и сохранения изображений. Основная его функция — координация многопроцессорной обработки изображений с использованием </w:t>
      </w:r>
      <w:proofErr w:type="spellStart"/>
      <w:r>
        <w:t>multiprocessing.Pool</w:t>
      </w:r>
      <w:proofErr w:type="spellEnd"/>
      <w:r>
        <w:t>.</w:t>
      </w:r>
    </w:p>
    <w:p w14:paraId="4D7EA39B" w14:textId="4B0376F2" w:rsidR="000D7434" w:rsidRDefault="000D7434" w:rsidP="000D7434">
      <w:pPr>
        <w:pStyle w:val="1-"/>
      </w:pPr>
      <w:r>
        <w:t xml:space="preserve">Помимо обработки, класс управляет асинхронным сохранением результатов в файлы с использованием библиотеки </w:t>
      </w:r>
      <w:proofErr w:type="spellStart"/>
      <w:r>
        <w:t>aiofiles</w:t>
      </w:r>
      <w:proofErr w:type="spellEnd"/>
      <w:r>
        <w:t>.</w:t>
      </w:r>
    </w:p>
    <w:p w14:paraId="11C72F1C" w14:textId="6F60AABA" w:rsidR="00653963" w:rsidRDefault="000D7434" w:rsidP="000D7434">
      <w:pPr>
        <w:pStyle w:val="1-"/>
      </w:pPr>
      <w:r>
        <w:t xml:space="preserve">Особенностью </w:t>
      </w:r>
      <w:proofErr w:type="spellStart"/>
      <w:r>
        <w:t>CatImageProcessor</w:t>
      </w:r>
      <w:proofErr w:type="spellEnd"/>
      <w:r>
        <w:t xml:space="preserve"> является его способность работать в рамках единого </w:t>
      </w:r>
      <w:proofErr w:type="spellStart"/>
      <w:r>
        <w:t>пайплайна</w:t>
      </w:r>
      <w:proofErr w:type="spellEnd"/>
      <w:r>
        <w:t xml:space="preserve">, где он получает подготовленные данные от </w:t>
      </w:r>
      <w:proofErr w:type="spellStart"/>
      <w:r>
        <w:t>CatClient</w:t>
      </w:r>
      <w:proofErr w:type="spellEnd"/>
      <w:r>
        <w:t>.</w:t>
      </w:r>
    </w:p>
    <w:p w14:paraId="5B60CB69" w14:textId="3E6C3F83" w:rsidR="00114BB1" w:rsidRPr="00653963" w:rsidRDefault="00114BB1" w:rsidP="00114BB1">
      <w:pPr>
        <w:pStyle w:val="2"/>
        <w:rPr>
          <w:bCs/>
          <w:lang w:val="en-US"/>
        </w:rPr>
      </w:pPr>
      <w:bookmarkStart w:id="23" w:name="_Toc216731379"/>
      <w:r w:rsidRPr="00F241AA">
        <w:rPr>
          <w:bCs/>
        </w:rPr>
        <w:t>Модуль</w:t>
      </w:r>
      <w:r w:rsidR="00285C6E">
        <w:rPr>
          <w:bCs/>
          <w:lang w:val="en-US"/>
        </w:rPr>
        <w:t> </w:t>
      </w:r>
      <w:proofErr w:type="spellStart"/>
      <w:r w:rsidR="00285C6E">
        <w:rPr>
          <w:bCs/>
        </w:rPr>
        <w:t>Cat</w:t>
      </w:r>
      <w:r w:rsidR="00285C6E" w:rsidRPr="00114BB1">
        <w:rPr>
          <w:bCs/>
        </w:rPr>
        <w:t>Client</w:t>
      </w:r>
      <w:proofErr w:type="spellEnd"/>
      <w:r w:rsidRPr="00114BB1">
        <w:rPr>
          <w:bCs/>
          <w:lang w:val="en-US"/>
        </w:rPr>
        <w:t>.</w:t>
      </w:r>
      <w:proofErr w:type="spellStart"/>
      <w:r w:rsidRPr="00114BB1">
        <w:rPr>
          <w:bCs/>
          <w:lang w:val="en-US"/>
        </w:rPr>
        <w:t>py</w:t>
      </w:r>
      <w:bookmarkEnd w:id="23"/>
      <w:proofErr w:type="spellEnd"/>
    </w:p>
    <w:p w14:paraId="475D1860" w14:textId="68745D33" w:rsidR="00114BB1" w:rsidRPr="00114BB1" w:rsidRDefault="00114BB1">
      <w:pPr>
        <w:pStyle w:val="3"/>
      </w:pPr>
      <w:bookmarkStart w:id="24" w:name="_Toc216731380"/>
      <w:r>
        <w:t xml:space="preserve">Класс </w:t>
      </w:r>
      <w:proofErr w:type="spellStart"/>
      <w:r w:rsidR="00285C6E">
        <w:rPr>
          <w:bCs/>
        </w:rPr>
        <w:t>Cat</w:t>
      </w:r>
      <w:r w:rsidRPr="00114BB1">
        <w:rPr>
          <w:bCs/>
        </w:rPr>
        <w:t>Client</w:t>
      </w:r>
      <w:bookmarkEnd w:id="24"/>
      <w:proofErr w:type="spellEnd"/>
    </w:p>
    <w:p w14:paraId="2D631D1F" w14:textId="31D6BA02" w:rsidR="00114BB1" w:rsidRPr="00114BB1" w:rsidRDefault="000D7434" w:rsidP="00114BB1">
      <w:pPr>
        <w:pStyle w:val="1-"/>
      </w:pPr>
      <w:r w:rsidRPr="000D7434">
        <w:t xml:space="preserve">Класс </w:t>
      </w:r>
      <w:proofErr w:type="spellStart"/>
      <w:r w:rsidRPr="000D7434">
        <w:t>CatClient</w:t>
      </w:r>
      <w:proofErr w:type="spellEnd"/>
      <w:r w:rsidRPr="000D7434">
        <w:t xml:space="preserve"> обеспечивает взаимодействие с The </w:t>
      </w:r>
      <w:proofErr w:type="spellStart"/>
      <w:r w:rsidRPr="000D7434">
        <w:t>Cat</w:t>
      </w:r>
      <w:proofErr w:type="spellEnd"/>
      <w:r w:rsidRPr="000D7434">
        <w:t xml:space="preserve"> API. Он выполняет синхронный запрос для получения метаданных изображений и асинхронную загрузку бинарных данных изображений. Класс поддерживает API-ключ через переменные окружения и включает об</w:t>
      </w:r>
      <w:r>
        <w:t>работку ошибок сетевых запросов</w:t>
      </w:r>
      <w:r w:rsidR="00114BB1" w:rsidRPr="00114BB1">
        <w:t>:</w:t>
      </w:r>
    </w:p>
    <w:p w14:paraId="56DB961C" w14:textId="0D385FB9" w:rsidR="0048098C" w:rsidRDefault="00285C6E" w:rsidP="00285C6E">
      <w:pPr>
        <w:pStyle w:val="2"/>
        <w:rPr>
          <w:bCs/>
        </w:rPr>
      </w:pPr>
      <w:r w:rsidRPr="00285C6E">
        <w:rPr>
          <w:bCs/>
        </w:rPr>
        <w:t>Модуль logging_config.py</w:t>
      </w:r>
    </w:p>
    <w:p w14:paraId="46BCED36" w14:textId="07073FD7" w:rsidR="00285C6E" w:rsidRPr="00285C6E" w:rsidRDefault="00285C6E" w:rsidP="00285C6E">
      <w:pPr>
        <w:pStyle w:val="1-"/>
      </w:pPr>
      <w:r w:rsidRPr="00285C6E">
        <w:t>Модуль logging_config.py реализует двухуровневое логирование. В консоль выводятся краткие сообщения уровня INFO о ходе выполнения, старте и завершении этапов, а также об ошибках. В файл app.log записываются подробные сообщения уровня DEBUG с временными метками, информацией о файле и строке кода, деталями выполнения каждого этапа. Модуль поддерживает настройку имени файла и директории логов через аргументы командной строки, автоматически создаёт директории и форматирует сообщения.</w:t>
      </w:r>
    </w:p>
    <w:p w14:paraId="075B4AA8" w14:textId="77777777" w:rsidR="006230E8" w:rsidRDefault="009E2898" w:rsidP="006230E8">
      <w:pPr>
        <w:pStyle w:val="2"/>
      </w:pPr>
      <w:bookmarkStart w:id="25" w:name="_Toc216731384"/>
      <w:r>
        <w:t>Покрытие тестами</w:t>
      </w:r>
      <w:bookmarkEnd w:id="25"/>
    </w:p>
    <w:p w14:paraId="544BB29F" w14:textId="6B6A7D61" w:rsidR="00545461" w:rsidRDefault="00F66E99" w:rsidP="00545461">
      <w:pPr>
        <w:pStyle w:val="1-"/>
        <w:rPr>
          <w:iCs/>
        </w:rPr>
      </w:pPr>
      <w:r>
        <w:t>И</w:t>
      </w:r>
      <w:r w:rsidRPr="00F66E99">
        <w:t>спользуется встроенный модуль </w:t>
      </w:r>
      <w:proofErr w:type="spellStart"/>
      <w:r w:rsidRPr="00F66E99">
        <w:t>unittest</w:t>
      </w:r>
      <w:proofErr w:type="spellEnd"/>
      <w:r w:rsidRPr="00F66E99">
        <w:t> для создания автоматических тестов. Для тестирования асинхронных функций применяется </w:t>
      </w:r>
      <w:proofErr w:type="spellStart"/>
      <w:r w:rsidRPr="00F66E99">
        <w:t>unittest.IsolatedAsyncioTestCase</w:t>
      </w:r>
      <w:proofErr w:type="spellEnd"/>
      <w:r w:rsidRPr="00F66E99">
        <w:t xml:space="preserve">. </w:t>
      </w:r>
      <w:proofErr w:type="spellStart"/>
      <w:r w:rsidRPr="00F66E99">
        <w:t>Mock</w:t>
      </w:r>
      <w:proofErr w:type="spellEnd"/>
      <w:r w:rsidRPr="00F66E99">
        <w:t>-объекты из </w:t>
      </w:r>
      <w:proofErr w:type="spellStart"/>
      <w:r w:rsidRPr="00F66E99">
        <w:t>unittest.mock</w:t>
      </w:r>
      <w:proofErr w:type="spellEnd"/>
      <w:r w:rsidRPr="00F66E99">
        <w:t> позволяют тестировать API клиент без реальных сетевых запросов</w:t>
      </w:r>
    </w:p>
    <w:p w14:paraId="013CEC35" w14:textId="3D5B3DD2" w:rsidR="00285C6E" w:rsidRPr="00F66E99" w:rsidRDefault="00285C6E" w:rsidP="00545461">
      <w:pPr>
        <w:pStyle w:val="1-"/>
        <w:rPr>
          <w:iCs/>
        </w:rPr>
      </w:pPr>
      <w:r w:rsidRPr="00285C6E">
        <w:rPr>
          <w:iCs/>
        </w:rPr>
        <w:lastRenderedPageBreak/>
        <w:t xml:space="preserve">Для тестирования созданы три модуля. Модуль test_cat_image.py тестирует базовый функционал класса </w:t>
      </w:r>
      <w:proofErr w:type="spellStart"/>
      <w:r w:rsidRPr="00285C6E">
        <w:rPr>
          <w:iCs/>
        </w:rPr>
        <w:t>CatImage</w:t>
      </w:r>
      <w:proofErr w:type="spellEnd"/>
      <w:r w:rsidRPr="00285C6E">
        <w:rPr>
          <w:iCs/>
        </w:rPr>
        <w:t xml:space="preserve">: инициализацию объекта, обработку границ изображения, сложение изображений, обработку ошибок при несовместимых размерах. Модуль test_cat_image_processor.py тестирует основной класс обработчика: получение изображений из API с </w:t>
      </w:r>
      <w:proofErr w:type="spellStart"/>
      <w:r w:rsidRPr="00285C6E">
        <w:rPr>
          <w:iCs/>
        </w:rPr>
        <w:t>мокированием</w:t>
      </w:r>
      <w:proofErr w:type="spellEnd"/>
      <w:r w:rsidRPr="00285C6E">
        <w:rPr>
          <w:iCs/>
        </w:rPr>
        <w:t xml:space="preserve">, сохранение изображений в файлы, обработку пустых списков. Модуль test_integration.py содержит интеграционные тесты с использованием </w:t>
      </w:r>
      <w:proofErr w:type="spellStart"/>
      <w:r w:rsidRPr="00285C6E">
        <w:rPr>
          <w:iCs/>
        </w:rPr>
        <w:t>Mock</w:t>
      </w:r>
      <w:proofErr w:type="spellEnd"/>
      <w:r w:rsidRPr="00285C6E">
        <w:rPr>
          <w:iCs/>
        </w:rPr>
        <w:t xml:space="preserve">-объектов для проверки полного </w:t>
      </w:r>
      <w:proofErr w:type="spellStart"/>
      <w:r w:rsidRPr="00285C6E">
        <w:rPr>
          <w:iCs/>
        </w:rPr>
        <w:t>пайплайна</w:t>
      </w:r>
      <w:proofErr w:type="spellEnd"/>
      <w:r w:rsidRPr="00285C6E">
        <w:rPr>
          <w:iCs/>
        </w:rPr>
        <w:t xml:space="preserve"> обработки.</w:t>
      </w:r>
    </w:p>
    <w:p w14:paraId="30D576A2" w14:textId="30007D7F" w:rsidR="00FC206E" w:rsidRDefault="00774986" w:rsidP="00774986">
      <w:pPr>
        <w:pStyle w:val="2"/>
      </w:pPr>
      <w:bookmarkStart w:id="26" w:name="_Toc216731385"/>
      <w:r>
        <w:t>Сетевое взаимодействие</w:t>
      </w:r>
      <w:bookmarkEnd w:id="26"/>
    </w:p>
    <w:p w14:paraId="6E257E9F" w14:textId="24CA1DF5" w:rsidR="00774986" w:rsidRPr="00774986" w:rsidRDefault="00285C6E" w:rsidP="00285C6E">
      <w:pPr>
        <w:pStyle w:val="1-"/>
      </w:pPr>
      <w:r w:rsidRPr="00285C6E">
        <w:t xml:space="preserve">Для сетевого взаимодействия используются асинхронные запросы через </w:t>
      </w:r>
      <w:proofErr w:type="spellStart"/>
      <w:r w:rsidRPr="00285C6E">
        <w:t>aiohttp</w:t>
      </w:r>
      <w:proofErr w:type="spellEnd"/>
      <w:r w:rsidRPr="00285C6E">
        <w:t xml:space="preserve"> для параллельной загрузки нескольких изображений и неблокирующих операций ввода-вывода. Многопроцессорная обработка через модуль </w:t>
      </w:r>
      <w:proofErr w:type="spellStart"/>
      <w:r w:rsidRPr="00285C6E">
        <w:t>multiprocessing</w:t>
      </w:r>
      <w:proofErr w:type="spellEnd"/>
      <w:r w:rsidRPr="00285C6E">
        <w:t xml:space="preserve"> распределяет вычисления для CPU-интенсивных операций и обходит ограничения GIL. Асинхронная работа с файлами через </w:t>
      </w:r>
      <w:proofErr w:type="spellStart"/>
      <w:r w:rsidRPr="00285C6E">
        <w:t>aiofiles</w:t>
      </w:r>
      <w:proofErr w:type="spellEnd"/>
      <w:r w:rsidRPr="00285C6E">
        <w:t xml:space="preserve"> обеспечивает неблокирующую запись на диск и параллельное сохранение нескольких файлов.</w:t>
      </w:r>
      <w:r w:rsidR="00774986">
        <w:t xml:space="preserve"> </w:t>
      </w:r>
    </w:p>
    <w:p w14:paraId="0834FDDF" w14:textId="77777777" w:rsidR="00B87D2F" w:rsidRDefault="00284A94" w:rsidP="00284A94">
      <w:pPr>
        <w:pStyle w:val="2"/>
      </w:pPr>
      <w:bookmarkStart w:id="27" w:name="_Toc216731386"/>
      <w:r>
        <w:t>Основные используемые библиотеки</w:t>
      </w:r>
      <w:bookmarkEnd w:id="27"/>
    </w:p>
    <w:p w14:paraId="73FBFF64" w14:textId="77777777" w:rsidR="00DE5961" w:rsidRDefault="00DE5961" w:rsidP="00DE5961">
      <w:pPr>
        <w:pStyle w:val="1-"/>
      </w:pPr>
      <w:r>
        <w:t>Здесь приведена часть библиотек</w:t>
      </w:r>
      <w:r w:rsidR="00BD0027">
        <w:t>, использовавшихся в ходе написания лабораторных работ.</w:t>
      </w:r>
    </w:p>
    <w:p w14:paraId="2581A60D" w14:textId="77777777" w:rsidR="00DC3428" w:rsidRDefault="00DC3428">
      <w:pPr>
        <w:pStyle w:val="1-"/>
        <w:numPr>
          <w:ilvl w:val="0"/>
          <w:numId w:val="11"/>
        </w:numPr>
      </w:pPr>
      <w:proofErr w:type="spellStart"/>
      <w:r>
        <w:rPr>
          <w:lang w:val="en-US"/>
        </w:rPr>
        <w:t>aiofiles</w:t>
      </w:r>
      <w:proofErr w:type="spellEnd"/>
      <w:r w:rsidRPr="00470E3B">
        <w:t xml:space="preserve"> – </w:t>
      </w:r>
      <w:r>
        <w:t xml:space="preserve">для асинхронной </w:t>
      </w:r>
      <w:r w:rsidR="00470E3B">
        <w:t>записи в файл.</w:t>
      </w:r>
    </w:p>
    <w:p w14:paraId="79CC0AF9" w14:textId="77777777" w:rsidR="00470E3B" w:rsidRPr="00470E3B" w:rsidRDefault="00470E3B">
      <w:pPr>
        <w:pStyle w:val="1-"/>
        <w:numPr>
          <w:ilvl w:val="0"/>
          <w:numId w:val="11"/>
        </w:numPr>
      </w:pPr>
      <w:proofErr w:type="spellStart"/>
      <w:r>
        <w:rPr>
          <w:lang w:val="en-US"/>
        </w:rPr>
        <w:t>aiohttp</w:t>
      </w:r>
      <w:proofErr w:type="spellEnd"/>
      <w:r w:rsidRPr="00470E3B">
        <w:t xml:space="preserve"> – </w:t>
      </w:r>
      <w:r>
        <w:t xml:space="preserve">для асинхронного обращения к </w:t>
      </w:r>
      <w:r>
        <w:rPr>
          <w:lang w:val="en-US"/>
        </w:rPr>
        <w:t>API</w:t>
      </w:r>
      <w:r w:rsidRPr="00470E3B">
        <w:t>.</w:t>
      </w:r>
    </w:p>
    <w:p w14:paraId="23CDF2E3" w14:textId="77777777" w:rsidR="00470E3B" w:rsidRDefault="00470E3B">
      <w:pPr>
        <w:pStyle w:val="1-"/>
        <w:numPr>
          <w:ilvl w:val="0"/>
          <w:numId w:val="11"/>
        </w:numPr>
      </w:pPr>
      <w:r>
        <w:rPr>
          <w:lang w:val="en-US"/>
        </w:rPr>
        <w:t xml:space="preserve">pillow – </w:t>
      </w:r>
      <w:r>
        <w:t>для сохранения изображений.</w:t>
      </w:r>
    </w:p>
    <w:p w14:paraId="2EEBAED4" w14:textId="77777777" w:rsidR="00470E3B" w:rsidRDefault="00470E3B">
      <w:pPr>
        <w:pStyle w:val="1-"/>
        <w:numPr>
          <w:ilvl w:val="0"/>
          <w:numId w:val="11"/>
        </w:numPr>
      </w:pPr>
      <w:proofErr w:type="spellStart"/>
      <w:r>
        <w:rPr>
          <w:lang w:val="en-US"/>
        </w:rPr>
        <w:t>numpy</w:t>
      </w:r>
      <w:proofErr w:type="spellEnd"/>
      <w:r w:rsidRPr="00190BD7">
        <w:t xml:space="preserve"> – </w:t>
      </w:r>
      <w:r>
        <w:t>для</w:t>
      </w:r>
      <w:r w:rsidR="00190BD7">
        <w:t xml:space="preserve"> реализации кастомных методов</w:t>
      </w:r>
      <w:r>
        <w:t xml:space="preserve"> работы с </w:t>
      </w:r>
      <w:r w:rsidR="00190BD7">
        <w:t>изображениями.</w:t>
      </w:r>
    </w:p>
    <w:p w14:paraId="229ED5FB" w14:textId="77777777" w:rsidR="00190BD7" w:rsidRPr="00FE27C2" w:rsidRDefault="003F749D">
      <w:pPr>
        <w:pStyle w:val="1-"/>
        <w:numPr>
          <w:ilvl w:val="0"/>
          <w:numId w:val="11"/>
        </w:numPr>
      </w:pPr>
      <w:proofErr w:type="spellStart"/>
      <w:r>
        <w:rPr>
          <w:lang w:val="en-US"/>
        </w:rPr>
        <w:t>o</w:t>
      </w:r>
      <w:r w:rsidR="00190BD7">
        <w:rPr>
          <w:lang w:val="en-US"/>
        </w:rPr>
        <w:t>pencv</w:t>
      </w:r>
      <w:proofErr w:type="spellEnd"/>
      <w:r w:rsidR="00190BD7" w:rsidRPr="003F749D">
        <w:t>-</w:t>
      </w:r>
      <w:r w:rsidR="00190BD7">
        <w:rPr>
          <w:lang w:val="en-US"/>
        </w:rPr>
        <w:t>python</w:t>
      </w:r>
      <w:r w:rsidRPr="003F749D">
        <w:t xml:space="preserve"> – </w:t>
      </w:r>
      <w:r>
        <w:t>для обработки изображений и сравнения с кастомной реализацией алгоритмов.</w:t>
      </w:r>
    </w:p>
    <w:p w14:paraId="4283C54A" w14:textId="77777777" w:rsidR="00FE27C2" w:rsidRDefault="00FE27C2">
      <w:pPr>
        <w:pStyle w:val="1-"/>
        <w:numPr>
          <w:ilvl w:val="0"/>
          <w:numId w:val="11"/>
        </w:numPr>
      </w:pPr>
      <w:proofErr w:type="spellStart"/>
      <w:r>
        <w:rPr>
          <w:lang w:val="en-US"/>
        </w:rPr>
        <w:t>asyncio</w:t>
      </w:r>
      <w:proofErr w:type="spellEnd"/>
      <w:r w:rsidRPr="00FE27C2">
        <w:t xml:space="preserve"> – </w:t>
      </w:r>
      <w:r>
        <w:t>для работы с асинхронными операциями.</w:t>
      </w:r>
    </w:p>
    <w:p w14:paraId="30B48187" w14:textId="23CE1969" w:rsidR="00F70EB7" w:rsidRDefault="00AB4ECB" w:rsidP="00AB4ECB">
      <w:pPr>
        <w:pStyle w:val="2"/>
      </w:pPr>
      <w:bookmarkStart w:id="28" w:name="_Toc216731387"/>
      <w:r>
        <w:t>Инструкция по запуску</w:t>
      </w:r>
      <w:bookmarkEnd w:id="28"/>
    </w:p>
    <w:p w14:paraId="2991E3D6" w14:textId="3784B19C" w:rsidR="00E451EC" w:rsidRPr="00E451EC" w:rsidRDefault="00E451EC" w:rsidP="00E451EC">
      <w:pPr>
        <w:pStyle w:val="1-"/>
      </w:pPr>
      <w:r>
        <w:t>Далее приведена последовательность действий по запуску программы.</w:t>
      </w:r>
    </w:p>
    <w:p w14:paraId="62CA7CC4" w14:textId="40FE2A7E" w:rsidR="00E451EC" w:rsidRPr="00E451EC" w:rsidRDefault="00E451EC" w:rsidP="00285C6E">
      <w:pPr>
        <w:pStyle w:val="1-"/>
        <w:numPr>
          <w:ilvl w:val="0"/>
          <w:numId w:val="12"/>
        </w:numPr>
      </w:pPr>
      <w:r w:rsidRPr="00E451EC">
        <w:lastRenderedPageBreak/>
        <w:t>Клонировать репозиторий:</w:t>
      </w:r>
      <w:r>
        <w:t xml:space="preserve"> </w:t>
      </w:r>
      <w:proofErr w:type="spellStart"/>
      <w:r w:rsidRPr="00E451EC">
        <w:t>git</w:t>
      </w:r>
      <w:proofErr w:type="spellEnd"/>
      <w:r w:rsidRPr="00E451EC">
        <w:t xml:space="preserve"> </w:t>
      </w:r>
      <w:proofErr w:type="spellStart"/>
      <w:r w:rsidRPr="00E451EC">
        <w:t>clone</w:t>
      </w:r>
      <w:proofErr w:type="spellEnd"/>
      <w:r w:rsidR="00285C6E">
        <w:t xml:space="preserve"> </w:t>
      </w:r>
      <w:r>
        <w:t xml:space="preserve"> </w:t>
      </w:r>
      <w:hyperlink r:id="rId8" w:history="1">
        <w:r w:rsidR="00A52AD4" w:rsidRPr="00E26318">
          <w:rPr>
            <w:rStyle w:val="af"/>
          </w:rPr>
          <w:t>https://github.com/tssvett/6401zhilyaevmi</w:t>
        </w:r>
      </w:hyperlink>
    </w:p>
    <w:p w14:paraId="340238C7" w14:textId="45FC5051" w:rsidR="00E451EC" w:rsidRPr="00E451EC" w:rsidRDefault="00E451EC">
      <w:pPr>
        <w:pStyle w:val="1-"/>
        <w:numPr>
          <w:ilvl w:val="0"/>
          <w:numId w:val="13"/>
        </w:numPr>
        <w:ind w:left="709"/>
      </w:pPr>
      <w:r w:rsidRPr="00E451EC">
        <w:t>Создать виртуальное окружение:</w:t>
      </w:r>
      <w:r>
        <w:t xml:space="preserve"> </w:t>
      </w:r>
      <w:proofErr w:type="spellStart"/>
      <w:r w:rsidRPr="00E451EC">
        <w:t>python</w:t>
      </w:r>
      <w:proofErr w:type="spellEnd"/>
      <w:r w:rsidRPr="00E451EC">
        <w:t xml:space="preserve"> -m </w:t>
      </w:r>
      <w:proofErr w:type="spellStart"/>
      <w:r w:rsidRPr="00E451EC">
        <w:t>venv</w:t>
      </w:r>
      <w:proofErr w:type="spellEnd"/>
      <w:r w:rsidRPr="00E451EC">
        <w:t xml:space="preserve"> .</w:t>
      </w:r>
      <w:proofErr w:type="spellStart"/>
      <w:r w:rsidRPr="00E451EC">
        <w:t>venv</w:t>
      </w:r>
      <w:proofErr w:type="spellEnd"/>
    </w:p>
    <w:p w14:paraId="3E537CDA" w14:textId="7C78DA2E" w:rsidR="00E451EC" w:rsidRPr="00E451EC" w:rsidRDefault="00E451EC">
      <w:pPr>
        <w:pStyle w:val="1-"/>
        <w:numPr>
          <w:ilvl w:val="0"/>
          <w:numId w:val="14"/>
        </w:numPr>
      </w:pPr>
      <w:r w:rsidRPr="00E451EC">
        <w:t>Активировать виртуальное окружение:</w:t>
      </w:r>
      <w:r>
        <w:t xml:space="preserve"> </w:t>
      </w:r>
      <w:r w:rsidRPr="00E451EC">
        <w:t>.</w:t>
      </w:r>
      <w:proofErr w:type="spellStart"/>
      <w:r w:rsidRPr="00E451EC">
        <w:t>venv</w:t>
      </w:r>
      <w:proofErr w:type="spellEnd"/>
      <w:r w:rsidRPr="00E451EC">
        <w:t>\</w:t>
      </w:r>
      <w:proofErr w:type="spellStart"/>
      <w:r w:rsidRPr="00E451EC">
        <w:t>Scripts</w:t>
      </w:r>
      <w:proofErr w:type="spellEnd"/>
      <w:r w:rsidRPr="00E451EC">
        <w:t>\</w:t>
      </w:r>
      <w:proofErr w:type="spellStart"/>
      <w:r w:rsidRPr="00E451EC">
        <w:t>activate</w:t>
      </w:r>
      <w:proofErr w:type="spellEnd"/>
    </w:p>
    <w:p w14:paraId="791DE949" w14:textId="0DB7A6BF" w:rsidR="00E451EC" w:rsidRPr="00E451EC" w:rsidRDefault="00E451EC">
      <w:pPr>
        <w:pStyle w:val="1-"/>
        <w:numPr>
          <w:ilvl w:val="0"/>
          <w:numId w:val="14"/>
        </w:numPr>
        <w:ind w:left="709"/>
      </w:pPr>
      <w:r w:rsidRPr="00E451EC">
        <w:t>Установить зависимости:</w:t>
      </w:r>
      <w:r>
        <w:t xml:space="preserve"> </w:t>
      </w:r>
      <w:proofErr w:type="spellStart"/>
      <w:r w:rsidRPr="00E451EC">
        <w:t>pip</w:t>
      </w:r>
      <w:proofErr w:type="spellEnd"/>
      <w:r w:rsidRPr="00E451EC">
        <w:t xml:space="preserve"> </w:t>
      </w:r>
      <w:proofErr w:type="spellStart"/>
      <w:r w:rsidRPr="00E451EC">
        <w:t>install</w:t>
      </w:r>
      <w:proofErr w:type="spellEnd"/>
      <w:r w:rsidRPr="00E451EC">
        <w:t xml:space="preserve"> -r requirements.txt</w:t>
      </w:r>
    </w:p>
    <w:p w14:paraId="40DD0E19" w14:textId="77777777" w:rsidR="00E451EC" w:rsidRDefault="00E451EC">
      <w:pPr>
        <w:pStyle w:val="1-"/>
        <w:numPr>
          <w:ilvl w:val="0"/>
          <w:numId w:val="15"/>
        </w:numPr>
        <w:ind w:left="709"/>
      </w:pPr>
      <w:r w:rsidRPr="00E451EC">
        <w:t>Создать файл .</w:t>
      </w:r>
      <w:proofErr w:type="spellStart"/>
      <w:r w:rsidRPr="00E451EC">
        <w:t>env</w:t>
      </w:r>
      <w:proofErr w:type="spellEnd"/>
      <w:r w:rsidRPr="00E451EC">
        <w:t> в корне проекта</w:t>
      </w:r>
      <w:r>
        <w:t xml:space="preserve"> с полями </w:t>
      </w:r>
      <w:r w:rsidRPr="00E451EC">
        <w:rPr>
          <w:lang w:val="en-US"/>
        </w:rPr>
        <w:t>API</w:t>
      </w:r>
      <w:r w:rsidRPr="00E451EC">
        <w:t>_</w:t>
      </w:r>
      <w:r w:rsidRPr="00E451EC">
        <w:rPr>
          <w:lang w:val="en-US"/>
        </w:rPr>
        <w:t>KEY</w:t>
      </w:r>
      <w:r>
        <w:t xml:space="preserve"> и </w:t>
      </w:r>
      <w:r w:rsidRPr="00E451EC">
        <w:rPr>
          <w:lang w:val="en-US"/>
        </w:rPr>
        <w:t>BASE</w:t>
      </w:r>
      <w:r w:rsidRPr="00E451EC">
        <w:t>_</w:t>
      </w:r>
      <w:r w:rsidRPr="00E451EC">
        <w:rPr>
          <w:lang w:val="en-US"/>
        </w:rPr>
        <w:t>URL</w:t>
      </w:r>
      <w:r w:rsidRPr="00E451EC">
        <w:t>=</w:t>
      </w:r>
      <w:r w:rsidRPr="00E451EC">
        <w:rPr>
          <w:lang w:val="en-US"/>
        </w:rPr>
        <w:t>https</w:t>
      </w:r>
      <w:r w:rsidRPr="00E451EC">
        <w:t>://</w:t>
      </w:r>
      <w:proofErr w:type="spellStart"/>
      <w:r w:rsidRPr="00E451EC">
        <w:rPr>
          <w:lang w:val="en-US"/>
        </w:rPr>
        <w:t>api</w:t>
      </w:r>
      <w:proofErr w:type="spellEnd"/>
      <w:r w:rsidRPr="00E451EC">
        <w:t>.</w:t>
      </w:r>
      <w:proofErr w:type="spellStart"/>
      <w:r w:rsidRPr="00E451EC">
        <w:rPr>
          <w:lang w:val="en-US"/>
        </w:rPr>
        <w:t>thecatapi</w:t>
      </w:r>
      <w:proofErr w:type="spellEnd"/>
      <w:r w:rsidRPr="00E451EC">
        <w:t>.</w:t>
      </w:r>
      <w:r w:rsidRPr="00E451EC">
        <w:rPr>
          <w:lang w:val="en-US"/>
        </w:rPr>
        <w:t>com</w:t>
      </w:r>
      <w:r w:rsidRPr="00E451EC">
        <w:t>/</w:t>
      </w:r>
      <w:r w:rsidRPr="00E451EC">
        <w:rPr>
          <w:lang w:val="en-US"/>
        </w:rPr>
        <w:t>v</w:t>
      </w:r>
      <w:r w:rsidRPr="00E451EC">
        <w:t>1/</w:t>
      </w:r>
      <w:r w:rsidRPr="00E451EC">
        <w:rPr>
          <w:lang w:val="en-US"/>
        </w:rPr>
        <w:t>images</w:t>
      </w:r>
      <w:r w:rsidRPr="00E451EC">
        <w:t>/</w:t>
      </w:r>
      <w:r w:rsidRPr="00E451EC">
        <w:rPr>
          <w:lang w:val="en-US"/>
        </w:rPr>
        <w:t>search</w:t>
      </w:r>
    </w:p>
    <w:p w14:paraId="7A798CC7" w14:textId="7CA8A1EF" w:rsidR="00E451EC" w:rsidRDefault="00E451EC" w:rsidP="00DA7BF8">
      <w:pPr>
        <w:pStyle w:val="1-"/>
        <w:numPr>
          <w:ilvl w:val="0"/>
          <w:numId w:val="15"/>
        </w:numPr>
      </w:pPr>
      <w:r w:rsidRPr="00E451EC">
        <w:t>Запу</w:t>
      </w:r>
      <w:r>
        <w:t>стить</w:t>
      </w:r>
      <w:r w:rsidRPr="00E451EC">
        <w:t xml:space="preserve"> основно</w:t>
      </w:r>
      <w:r>
        <w:t xml:space="preserve">й </w:t>
      </w:r>
      <w:proofErr w:type="spellStart"/>
      <w:r w:rsidRPr="00E451EC">
        <w:t>пайплайн</w:t>
      </w:r>
      <w:proofErr w:type="spellEnd"/>
      <w:r>
        <w:t xml:space="preserve"> </w:t>
      </w:r>
      <w:r w:rsidRPr="00E451EC">
        <w:t>обработки изображений:</w:t>
      </w:r>
      <w:r>
        <w:t xml:space="preserve"> </w:t>
      </w:r>
      <w:r w:rsidR="00083ABB">
        <w:rPr>
          <w:lang w:val="en-US"/>
        </w:rPr>
        <w:t>python</w:t>
      </w:r>
      <w:r w:rsidR="00083ABB" w:rsidRPr="00083ABB">
        <w:t xml:space="preserve"> -</w:t>
      </w:r>
      <w:r w:rsidR="00083ABB">
        <w:rPr>
          <w:lang w:val="en-US"/>
        </w:rPr>
        <w:t>m</w:t>
      </w:r>
      <w:r w:rsidR="00083ABB" w:rsidRPr="00083ABB">
        <w:t xml:space="preserve"> </w:t>
      </w:r>
      <w:r w:rsidR="00083ABB">
        <w:rPr>
          <w:lang w:val="en-US"/>
        </w:rPr>
        <w:t>lab</w:t>
      </w:r>
      <w:r w:rsidR="00083ABB" w:rsidRPr="00083ABB">
        <w:t>5</w:t>
      </w:r>
    </w:p>
    <w:p w14:paraId="05B21049" w14:textId="25D723A4" w:rsidR="00E451EC" w:rsidRPr="00DA7BF8" w:rsidRDefault="00E451EC" w:rsidP="00DA7BF8">
      <w:pPr>
        <w:pStyle w:val="1-"/>
        <w:numPr>
          <w:ilvl w:val="0"/>
          <w:numId w:val="15"/>
        </w:numPr>
        <w:rPr>
          <w:lang w:val="en-US"/>
        </w:rPr>
      </w:pPr>
      <w:r>
        <w:t>При</w:t>
      </w:r>
      <w:r w:rsidRPr="00DA7BF8">
        <w:rPr>
          <w:lang w:val="en-US"/>
        </w:rPr>
        <w:t xml:space="preserve"> </w:t>
      </w:r>
      <w:r>
        <w:t>желании</w:t>
      </w:r>
      <w:r w:rsidRPr="00DA7BF8">
        <w:rPr>
          <w:lang w:val="en-US"/>
        </w:rPr>
        <w:t xml:space="preserve"> </w:t>
      </w:r>
      <w:r>
        <w:t>запустить</w:t>
      </w:r>
      <w:r w:rsidRPr="00DA7BF8">
        <w:rPr>
          <w:lang w:val="en-US"/>
        </w:rPr>
        <w:t xml:space="preserve"> </w:t>
      </w:r>
      <w:r>
        <w:t>тесты</w:t>
      </w:r>
      <w:r w:rsidRPr="00E451EC">
        <w:rPr>
          <w:lang w:val="en-US"/>
        </w:rPr>
        <w:t xml:space="preserve">: </w:t>
      </w:r>
      <w:r>
        <w:rPr>
          <w:lang w:val="en-US"/>
        </w:rPr>
        <w:t xml:space="preserve"> </w:t>
      </w:r>
      <w:r w:rsidR="00DA7BF8" w:rsidRPr="00DA7BF8">
        <w:rPr>
          <w:lang w:val="en-US"/>
        </w:rPr>
        <w:t xml:space="preserve">python -m </w:t>
      </w:r>
      <w:proofErr w:type="spellStart"/>
      <w:r w:rsidR="00DA7BF8" w:rsidRPr="00DA7BF8">
        <w:rPr>
          <w:lang w:val="en-US"/>
        </w:rPr>
        <w:t>unittest</w:t>
      </w:r>
      <w:proofErr w:type="spellEnd"/>
      <w:r w:rsidR="00DA7BF8" w:rsidRPr="00DA7BF8">
        <w:rPr>
          <w:lang w:val="en-US"/>
        </w:rPr>
        <w:t xml:space="preserve"> discover lab5/tests -</w:t>
      </w:r>
      <w:proofErr w:type="spellStart"/>
      <w:r w:rsidR="00DA7BF8" w:rsidRPr="00DA7BF8">
        <w:rPr>
          <w:lang w:val="en-US"/>
        </w:rPr>
        <w:t>vv</w:t>
      </w:r>
      <w:proofErr w:type="spellEnd"/>
    </w:p>
    <w:p w14:paraId="4AF0A8DE" w14:textId="260F46C1" w:rsidR="00E451EC" w:rsidRPr="00E451EC" w:rsidRDefault="00E451EC" w:rsidP="00E451EC">
      <w:pPr>
        <w:pStyle w:val="1-"/>
      </w:pPr>
      <w:r>
        <w:t>Если все настроено правильно</w:t>
      </w:r>
      <w:r w:rsidR="00DA7BF8">
        <w:t xml:space="preserve"> и сервер </w:t>
      </w:r>
      <w:proofErr w:type="spellStart"/>
      <w:r w:rsidR="00DA7BF8">
        <w:rPr>
          <w:lang w:val="en-US"/>
        </w:rPr>
        <w:t>catapi</w:t>
      </w:r>
      <w:proofErr w:type="spellEnd"/>
      <w:r w:rsidR="00DA7BF8" w:rsidRPr="00DA7BF8">
        <w:t xml:space="preserve"> </w:t>
      </w:r>
      <w:r w:rsidR="00DA7BF8">
        <w:t>доступен</w:t>
      </w:r>
      <w:r>
        <w:t>, то после запуска программы информация о ее работе будет выводиться в консоль. Пример вывода представлен на рисунке 1.</w:t>
      </w:r>
    </w:p>
    <w:p w14:paraId="17D9F57B" w14:textId="22BE152A" w:rsidR="00F70EB7" w:rsidRDefault="008F4BA8" w:rsidP="00F70EB7">
      <w:pPr>
        <w:jc w:val="center"/>
        <w:rPr>
          <w:lang w:val="en-US"/>
        </w:rPr>
      </w:pPr>
      <w:r w:rsidRPr="008F4BA8">
        <w:rPr>
          <w:lang w:val="en-US"/>
        </w:rPr>
        <w:drawing>
          <wp:inline distT="0" distB="0" distL="0" distR="0" wp14:anchorId="713EB34A" wp14:editId="0F5B4C6B">
            <wp:extent cx="4759036" cy="4648125"/>
            <wp:effectExtent l="0" t="0" r="3810" b="635"/>
            <wp:docPr id="1205275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75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589" cy="46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3691" w14:textId="7F607EB4" w:rsidR="00F70EB7" w:rsidRDefault="00F70EB7" w:rsidP="00F70EB7">
      <w:pPr>
        <w:pStyle w:val="-"/>
      </w:pPr>
      <w:r>
        <w:t xml:space="preserve">Рисунок 1 – Пример </w:t>
      </w:r>
      <w:r w:rsidR="00E451EC">
        <w:t>работы программы</w:t>
      </w:r>
    </w:p>
    <w:p w14:paraId="287F0447" w14:textId="2297BA07" w:rsidR="00E451EC" w:rsidRDefault="00E451EC" w:rsidP="00E451EC">
      <w:pPr>
        <w:pStyle w:val="1-"/>
      </w:pPr>
      <w:r>
        <w:lastRenderedPageBreak/>
        <w:t xml:space="preserve">После этого в папке </w:t>
      </w:r>
      <w:r>
        <w:rPr>
          <w:lang w:val="en-US"/>
        </w:rPr>
        <w:t>data</w:t>
      </w:r>
      <w:r w:rsidRPr="00E451EC">
        <w:t xml:space="preserve"> </w:t>
      </w:r>
      <w:r>
        <w:t>будут сохранены изображения до и после обработки. Пример представлен на рисунке 2.</w:t>
      </w:r>
    </w:p>
    <w:p w14:paraId="7CA74BBA" w14:textId="0388E404" w:rsidR="00E451EC" w:rsidRDefault="00DA7BF8" w:rsidP="00E451EC">
      <w:pPr>
        <w:jc w:val="center"/>
        <w:rPr>
          <w:lang w:val="en-US"/>
        </w:rPr>
      </w:pPr>
      <w:r w:rsidRPr="00DA7BF8">
        <w:rPr>
          <w:noProof/>
          <w:lang w:val="en-US"/>
        </w:rPr>
        <w:drawing>
          <wp:inline distT="0" distB="0" distL="0" distR="0" wp14:anchorId="35A00CB3" wp14:editId="3C6BCD60">
            <wp:extent cx="5939790" cy="152908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1BDA" w14:textId="2859C820" w:rsidR="00E451EC" w:rsidRDefault="00E451EC" w:rsidP="00E451EC">
      <w:pPr>
        <w:pStyle w:val="-"/>
      </w:pPr>
      <w:r>
        <w:t>Рисунок 2 – Пример сохранения изображений</w:t>
      </w:r>
    </w:p>
    <w:p w14:paraId="5C8B66BD" w14:textId="533C5A38" w:rsidR="00DC675C" w:rsidRPr="005A3F12" w:rsidRDefault="005A3F12" w:rsidP="00E21322">
      <w:pPr>
        <w:pStyle w:val="1"/>
      </w:pPr>
      <w:bookmarkStart w:id="29" w:name="_Toc216731388"/>
      <w:r w:rsidRPr="005A3F12">
        <w:lastRenderedPageBreak/>
        <w:t>З</w:t>
      </w:r>
      <w:r w:rsidR="00A045C2">
        <w:t>аключение</w:t>
      </w:r>
      <w:bookmarkEnd w:id="29"/>
    </w:p>
    <w:p w14:paraId="6AF14EBA" w14:textId="0B486CE4" w:rsidR="001879E4" w:rsidRDefault="002E0943" w:rsidP="00A178CC">
      <w:pPr>
        <w:pStyle w:val="1-"/>
      </w:pPr>
      <w:r w:rsidRPr="002E0943">
        <w:t>В ходе выполнения лабораторных работ было создано полнофункциональное приложение для обработки изображений с использованием внешнего API. Успешно освоены следующие технологии и методы:</w:t>
      </w:r>
      <w:r>
        <w:t xml:space="preserve"> </w:t>
      </w:r>
      <w:r w:rsidR="00A178CC">
        <w:t>асинхронность</w:t>
      </w:r>
      <w:r>
        <w:t xml:space="preserve"> </w:t>
      </w:r>
      <w:r w:rsidR="00DB01A3">
        <w:t>и многопроцессорность</w:t>
      </w:r>
      <w:r w:rsidRPr="002E0943">
        <w:t>,</w:t>
      </w:r>
      <w:r w:rsidR="00DB01A3">
        <w:t xml:space="preserve"> алгоритм</w:t>
      </w:r>
      <w:r>
        <w:t xml:space="preserve">ы </w:t>
      </w:r>
      <w:r w:rsidR="00DB01A3">
        <w:t>обработки изображений</w:t>
      </w:r>
      <w:r w:rsidRPr="002E0943">
        <w:t xml:space="preserve">, </w:t>
      </w:r>
      <w:r w:rsidR="00DB01A3">
        <w:t>логирования в многопроцессорном коде</w:t>
      </w:r>
      <w:r w:rsidRPr="002E0943">
        <w:t xml:space="preserve">, </w:t>
      </w:r>
      <w:r w:rsidR="00DB01A3">
        <w:rPr>
          <w:lang w:val="en-US"/>
        </w:rPr>
        <w:t>unit</w:t>
      </w:r>
      <w:r w:rsidR="00DB01A3" w:rsidRPr="00DB01A3">
        <w:t>-</w:t>
      </w:r>
      <w:r w:rsidR="00DB01A3">
        <w:t>тест</w:t>
      </w:r>
      <w:r>
        <w:t xml:space="preserve">ы </w:t>
      </w:r>
      <w:r w:rsidR="00DB01A3">
        <w:t xml:space="preserve">с использованием </w:t>
      </w:r>
      <w:r w:rsidR="00DB01A3">
        <w:rPr>
          <w:lang w:val="en-US"/>
        </w:rPr>
        <w:t>Mock</w:t>
      </w:r>
      <w:r w:rsidR="00DB01A3" w:rsidRPr="00DB01A3">
        <w:t>-</w:t>
      </w:r>
      <w:r w:rsidR="00DB01A3">
        <w:t>объектов.</w:t>
      </w:r>
    </w:p>
    <w:p w14:paraId="74862251" w14:textId="77777777" w:rsidR="001879E4" w:rsidRDefault="001879E4">
      <w:pPr>
        <w:rPr>
          <w:rFonts w:eastAsiaTheme="minorEastAsia"/>
          <w:sz w:val="28"/>
          <w:szCs w:val="28"/>
        </w:rPr>
      </w:pPr>
      <w:r>
        <w:br w:type="page"/>
      </w:r>
    </w:p>
    <w:p w14:paraId="0D855B68" w14:textId="1FED1334" w:rsidR="001879E4" w:rsidRPr="001879E4" w:rsidRDefault="001879E4" w:rsidP="001879E4">
      <w:pPr>
        <w:pStyle w:val="24"/>
        <w:ind w:firstLine="708"/>
      </w:pPr>
      <w:bookmarkStart w:id="30" w:name="_Toc216731389"/>
      <w:r>
        <w:lastRenderedPageBreak/>
        <w:t xml:space="preserve">Приложение А – ссылка на репозиторий </w:t>
      </w:r>
      <w:r>
        <w:rPr>
          <w:lang w:val="en-US"/>
        </w:rPr>
        <w:t>GitHub</w:t>
      </w:r>
      <w:bookmarkEnd w:id="30"/>
    </w:p>
    <w:p w14:paraId="1EE1FD5E" w14:textId="7223CE5E" w:rsidR="00DA7BF8" w:rsidRPr="00535171" w:rsidRDefault="001879E4" w:rsidP="00DA7BF8">
      <w:pPr>
        <w:pStyle w:val="1-"/>
      </w:pPr>
      <w:r>
        <w:t>Приложение размещено по ссылке</w:t>
      </w:r>
      <w:r w:rsidRPr="001879E4">
        <w:t xml:space="preserve">: </w:t>
      </w:r>
      <w:hyperlink r:id="rId11" w:history="1">
        <w:r w:rsidR="00535171" w:rsidRPr="00E26318">
          <w:rPr>
            <w:rStyle w:val="af"/>
          </w:rPr>
          <w:t>https://github.com/tssvett/6401zhilyaevmi</w:t>
        </w:r>
      </w:hyperlink>
      <w:r w:rsidR="00535171" w:rsidRPr="00535171">
        <w:t xml:space="preserve"> </w:t>
      </w:r>
    </w:p>
    <w:p w14:paraId="69742206" w14:textId="77777777" w:rsidR="001879E4" w:rsidRDefault="001879E4">
      <w:pPr>
        <w:rPr>
          <w:rFonts w:eastAsiaTheme="minorEastAsia"/>
          <w:sz w:val="28"/>
          <w:szCs w:val="28"/>
        </w:rPr>
      </w:pPr>
      <w:r>
        <w:br w:type="page"/>
      </w:r>
    </w:p>
    <w:p w14:paraId="24CCC0B7" w14:textId="306BC994" w:rsidR="001879E4" w:rsidRDefault="001879E4" w:rsidP="001879E4">
      <w:pPr>
        <w:pStyle w:val="24"/>
      </w:pPr>
      <w:bookmarkStart w:id="31" w:name="_Toc216731390"/>
      <w:r>
        <w:lastRenderedPageBreak/>
        <w:t>Приложение Б – основные зависимости проекта</w:t>
      </w:r>
      <w:bookmarkEnd w:id="31"/>
    </w:p>
    <w:p w14:paraId="58D6AE07" w14:textId="7152C125" w:rsidR="001879E4" w:rsidRPr="001879E4" w:rsidRDefault="001879E4" w:rsidP="001879E4">
      <w:pPr>
        <w:pStyle w:val="1-"/>
      </w:pPr>
      <w:r>
        <w:t>Далее перечислены основные зависимости проекта.</w:t>
      </w:r>
    </w:p>
    <w:p w14:paraId="7592C4EE" w14:textId="77777777" w:rsidR="001879E4" w:rsidRDefault="001879E4">
      <w:pPr>
        <w:pStyle w:val="1-"/>
        <w:numPr>
          <w:ilvl w:val="0"/>
          <w:numId w:val="16"/>
        </w:numPr>
      </w:pPr>
      <w:proofErr w:type="spellStart"/>
      <w:r>
        <w:t>aiofiles</w:t>
      </w:r>
      <w:proofErr w:type="spellEnd"/>
      <w:r>
        <w:t>&gt;=23.0.0</w:t>
      </w:r>
    </w:p>
    <w:p w14:paraId="1A99CDBB" w14:textId="77777777" w:rsidR="001879E4" w:rsidRDefault="001879E4">
      <w:pPr>
        <w:pStyle w:val="1-"/>
        <w:numPr>
          <w:ilvl w:val="0"/>
          <w:numId w:val="16"/>
        </w:numPr>
      </w:pPr>
      <w:proofErr w:type="spellStart"/>
      <w:r>
        <w:t>aiohttp</w:t>
      </w:r>
      <w:proofErr w:type="spellEnd"/>
      <w:r>
        <w:t>&gt;=3.9.0</w:t>
      </w:r>
    </w:p>
    <w:p w14:paraId="19764EBC" w14:textId="77777777" w:rsidR="001879E4" w:rsidRDefault="001879E4">
      <w:pPr>
        <w:pStyle w:val="1-"/>
        <w:numPr>
          <w:ilvl w:val="0"/>
          <w:numId w:val="16"/>
        </w:numPr>
      </w:pPr>
      <w:proofErr w:type="spellStart"/>
      <w:r>
        <w:t>pillow</w:t>
      </w:r>
      <w:proofErr w:type="spellEnd"/>
      <w:r>
        <w:t>&gt;=10.0.0</w:t>
      </w:r>
    </w:p>
    <w:p w14:paraId="6AB746EE" w14:textId="77777777" w:rsidR="001879E4" w:rsidRDefault="001879E4">
      <w:pPr>
        <w:pStyle w:val="1-"/>
        <w:numPr>
          <w:ilvl w:val="0"/>
          <w:numId w:val="16"/>
        </w:numPr>
      </w:pPr>
      <w:proofErr w:type="spellStart"/>
      <w:r>
        <w:t>numpy</w:t>
      </w:r>
      <w:proofErr w:type="spellEnd"/>
      <w:r>
        <w:t>&gt;=1.24.0</w:t>
      </w:r>
    </w:p>
    <w:p w14:paraId="142900FD" w14:textId="77777777" w:rsidR="001879E4" w:rsidRDefault="001879E4">
      <w:pPr>
        <w:pStyle w:val="1-"/>
        <w:numPr>
          <w:ilvl w:val="0"/>
          <w:numId w:val="16"/>
        </w:numPr>
      </w:pPr>
      <w:proofErr w:type="spellStart"/>
      <w:r>
        <w:t>scipy</w:t>
      </w:r>
      <w:proofErr w:type="spellEnd"/>
      <w:r>
        <w:t>&gt;=1.11.0</w:t>
      </w:r>
    </w:p>
    <w:p w14:paraId="0417AC4D" w14:textId="77777777" w:rsidR="001879E4" w:rsidRDefault="001879E4">
      <w:pPr>
        <w:pStyle w:val="1-"/>
        <w:numPr>
          <w:ilvl w:val="0"/>
          <w:numId w:val="16"/>
        </w:numPr>
      </w:pPr>
      <w:proofErr w:type="spellStart"/>
      <w:r>
        <w:t>opencv-python</w:t>
      </w:r>
      <w:proofErr w:type="spellEnd"/>
      <w:r>
        <w:t>&gt;=4.8.0</w:t>
      </w:r>
    </w:p>
    <w:p w14:paraId="22DA75CF" w14:textId="1B39B6E7" w:rsidR="001879E4" w:rsidRPr="001879E4" w:rsidRDefault="001879E4">
      <w:pPr>
        <w:pStyle w:val="1-"/>
        <w:numPr>
          <w:ilvl w:val="0"/>
          <w:numId w:val="16"/>
        </w:numPr>
      </w:pPr>
      <w:proofErr w:type="spellStart"/>
      <w:r>
        <w:t>python-dotenv</w:t>
      </w:r>
      <w:proofErr w:type="spellEnd"/>
      <w:r>
        <w:t>&gt;=1.0.0</w:t>
      </w:r>
    </w:p>
    <w:p w14:paraId="17BAAE76" w14:textId="77777777" w:rsidR="001879E4" w:rsidRPr="001879E4" w:rsidRDefault="001879E4" w:rsidP="001879E4">
      <w:pPr>
        <w:pStyle w:val="1-"/>
      </w:pPr>
    </w:p>
    <w:sectPr w:rsidR="001879E4" w:rsidRPr="001879E4" w:rsidSect="00B5339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C0221" w14:textId="77777777" w:rsidR="00416753" w:rsidRDefault="00416753">
      <w:r>
        <w:separator/>
      </w:r>
    </w:p>
  </w:endnote>
  <w:endnote w:type="continuationSeparator" w:id="0">
    <w:p w14:paraId="581E822F" w14:textId="77777777" w:rsidR="00416753" w:rsidRDefault="00416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7AC0F" w14:textId="77777777" w:rsidR="00DC3428" w:rsidRDefault="00DC342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78C6C630" w14:textId="58249F17" w:rsidR="00DC3428" w:rsidRDefault="002E13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7BF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097D7" w14:textId="77777777" w:rsidR="00DC3428" w:rsidRDefault="00DC342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9B9E1" w14:textId="77777777" w:rsidR="00416753" w:rsidRDefault="00416753">
      <w:r>
        <w:separator/>
      </w:r>
    </w:p>
  </w:footnote>
  <w:footnote w:type="continuationSeparator" w:id="0">
    <w:p w14:paraId="0D253E41" w14:textId="77777777" w:rsidR="00416753" w:rsidRDefault="00416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D892" w14:textId="77777777" w:rsidR="00DC3428" w:rsidRDefault="00DC342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215CF" w14:textId="77777777" w:rsidR="00DC3428" w:rsidRDefault="00DC3428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01B65" w14:textId="77777777" w:rsidR="00DC3428" w:rsidRDefault="00DC3428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2E6B"/>
    <w:multiLevelType w:val="hybridMultilevel"/>
    <w:tmpl w:val="0BFE63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87A55A3"/>
    <w:multiLevelType w:val="hybridMultilevel"/>
    <w:tmpl w:val="975E9FE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124340B5"/>
    <w:multiLevelType w:val="hybridMultilevel"/>
    <w:tmpl w:val="1D8AA6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964D37"/>
    <w:multiLevelType w:val="hybridMultilevel"/>
    <w:tmpl w:val="2C540968"/>
    <w:lvl w:ilvl="0" w:tplc="1CE831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460032"/>
    <w:multiLevelType w:val="hybridMultilevel"/>
    <w:tmpl w:val="471EC5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FE13ED"/>
    <w:multiLevelType w:val="multilevel"/>
    <w:tmpl w:val="564890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03B8B"/>
    <w:multiLevelType w:val="hybridMultilevel"/>
    <w:tmpl w:val="EF5C3D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7C00DE"/>
    <w:multiLevelType w:val="hybridMultilevel"/>
    <w:tmpl w:val="EE84CF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46E610D"/>
    <w:multiLevelType w:val="multilevel"/>
    <w:tmpl w:val="E3E6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E31F2B"/>
    <w:multiLevelType w:val="multilevel"/>
    <w:tmpl w:val="C34A75D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5D7B0600"/>
    <w:multiLevelType w:val="hybridMultilevel"/>
    <w:tmpl w:val="CF8605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8E6E8A"/>
    <w:multiLevelType w:val="multilevel"/>
    <w:tmpl w:val="C4BE2A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578C9"/>
    <w:multiLevelType w:val="hybridMultilevel"/>
    <w:tmpl w:val="FD868F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70A7C6E"/>
    <w:multiLevelType w:val="multilevel"/>
    <w:tmpl w:val="93FC97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C8172C"/>
    <w:multiLevelType w:val="multilevel"/>
    <w:tmpl w:val="3C0E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861F4A"/>
    <w:multiLevelType w:val="hybridMultilevel"/>
    <w:tmpl w:val="0E08CD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DDD6277"/>
    <w:multiLevelType w:val="hybridMultilevel"/>
    <w:tmpl w:val="51A232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74667815">
    <w:abstractNumId w:val="14"/>
  </w:num>
  <w:num w:numId="2" w16cid:durableId="2060130711">
    <w:abstractNumId w:val="3"/>
  </w:num>
  <w:num w:numId="3" w16cid:durableId="391201459">
    <w:abstractNumId w:val="1"/>
  </w:num>
  <w:num w:numId="4" w16cid:durableId="1260411138">
    <w:abstractNumId w:val="11"/>
  </w:num>
  <w:num w:numId="5" w16cid:durableId="260920801">
    <w:abstractNumId w:val="6"/>
  </w:num>
  <w:num w:numId="6" w16cid:durableId="270282152">
    <w:abstractNumId w:val="4"/>
  </w:num>
  <w:num w:numId="7" w16cid:durableId="1712458644">
    <w:abstractNumId w:val="15"/>
  </w:num>
  <w:num w:numId="8" w16cid:durableId="172379147">
    <w:abstractNumId w:val="18"/>
  </w:num>
  <w:num w:numId="9" w16cid:durableId="32848832">
    <w:abstractNumId w:val="8"/>
  </w:num>
  <w:num w:numId="10" w16cid:durableId="67843929">
    <w:abstractNumId w:val="12"/>
  </w:num>
  <w:num w:numId="11" w16cid:durableId="1788429252">
    <w:abstractNumId w:val="2"/>
  </w:num>
  <w:num w:numId="12" w16cid:durableId="1768186983">
    <w:abstractNumId w:val="17"/>
  </w:num>
  <w:num w:numId="13" w16cid:durableId="785000014">
    <w:abstractNumId w:val="13"/>
  </w:num>
  <w:num w:numId="14" w16cid:durableId="734426364">
    <w:abstractNumId w:val="7"/>
  </w:num>
  <w:num w:numId="15" w16cid:durableId="21713321">
    <w:abstractNumId w:val="16"/>
  </w:num>
  <w:num w:numId="16" w16cid:durableId="2131313673">
    <w:abstractNumId w:val="19"/>
  </w:num>
  <w:num w:numId="17" w16cid:durableId="1576470913">
    <w:abstractNumId w:val="9"/>
  </w:num>
  <w:num w:numId="18" w16cid:durableId="108816451">
    <w:abstractNumId w:val="0"/>
  </w:num>
  <w:num w:numId="19" w16cid:durableId="519470266">
    <w:abstractNumId w:val="10"/>
  </w:num>
  <w:num w:numId="20" w16cid:durableId="1020937213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F39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568C"/>
    <w:rsid w:val="0002706D"/>
    <w:rsid w:val="0002740F"/>
    <w:rsid w:val="00031A67"/>
    <w:rsid w:val="00035933"/>
    <w:rsid w:val="000359BD"/>
    <w:rsid w:val="00036DE1"/>
    <w:rsid w:val="00036FC7"/>
    <w:rsid w:val="00043400"/>
    <w:rsid w:val="00045DCB"/>
    <w:rsid w:val="000466EB"/>
    <w:rsid w:val="00051597"/>
    <w:rsid w:val="00053D28"/>
    <w:rsid w:val="000558E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ABB"/>
    <w:rsid w:val="00083E6A"/>
    <w:rsid w:val="0008603A"/>
    <w:rsid w:val="00091442"/>
    <w:rsid w:val="00092FC0"/>
    <w:rsid w:val="0009526B"/>
    <w:rsid w:val="00095673"/>
    <w:rsid w:val="00096046"/>
    <w:rsid w:val="00096146"/>
    <w:rsid w:val="0009637C"/>
    <w:rsid w:val="000966A5"/>
    <w:rsid w:val="00096D9F"/>
    <w:rsid w:val="000A0BF3"/>
    <w:rsid w:val="000A0F39"/>
    <w:rsid w:val="000A1C41"/>
    <w:rsid w:val="000A1FAA"/>
    <w:rsid w:val="000A482C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4E88"/>
    <w:rsid w:val="000C5AA0"/>
    <w:rsid w:val="000C691F"/>
    <w:rsid w:val="000C6BA6"/>
    <w:rsid w:val="000D0744"/>
    <w:rsid w:val="000D0B78"/>
    <w:rsid w:val="000D1562"/>
    <w:rsid w:val="000D2953"/>
    <w:rsid w:val="000D3A79"/>
    <w:rsid w:val="000D5517"/>
    <w:rsid w:val="000D5F4E"/>
    <w:rsid w:val="000D6731"/>
    <w:rsid w:val="000D7434"/>
    <w:rsid w:val="000E04C3"/>
    <w:rsid w:val="000E1AFC"/>
    <w:rsid w:val="000E1F55"/>
    <w:rsid w:val="000E284C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BC7"/>
    <w:rsid w:val="000F7ED6"/>
    <w:rsid w:val="0010611F"/>
    <w:rsid w:val="00111F83"/>
    <w:rsid w:val="0011238E"/>
    <w:rsid w:val="00112C81"/>
    <w:rsid w:val="00112F52"/>
    <w:rsid w:val="001149D1"/>
    <w:rsid w:val="00114BB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954"/>
    <w:rsid w:val="001330D7"/>
    <w:rsid w:val="00134076"/>
    <w:rsid w:val="00135451"/>
    <w:rsid w:val="0014090E"/>
    <w:rsid w:val="00140C01"/>
    <w:rsid w:val="001440AE"/>
    <w:rsid w:val="00145AF3"/>
    <w:rsid w:val="0014694C"/>
    <w:rsid w:val="00150350"/>
    <w:rsid w:val="00150B0B"/>
    <w:rsid w:val="00153BD9"/>
    <w:rsid w:val="00153D42"/>
    <w:rsid w:val="00155442"/>
    <w:rsid w:val="00155972"/>
    <w:rsid w:val="00155B94"/>
    <w:rsid w:val="00156766"/>
    <w:rsid w:val="0016011A"/>
    <w:rsid w:val="00162758"/>
    <w:rsid w:val="00164A94"/>
    <w:rsid w:val="00165265"/>
    <w:rsid w:val="001671D7"/>
    <w:rsid w:val="00170A1E"/>
    <w:rsid w:val="0017158A"/>
    <w:rsid w:val="00173460"/>
    <w:rsid w:val="00174DED"/>
    <w:rsid w:val="001754D9"/>
    <w:rsid w:val="0017562D"/>
    <w:rsid w:val="0017709E"/>
    <w:rsid w:val="001801ED"/>
    <w:rsid w:val="001879E4"/>
    <w:rsid w:val="00190447"/>
    <w:rsid w:val="00190BD7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27B56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566E7"/>
    <w:rsid w:val="002618B1"/>
    <w:rsid w:val="00266182"/>
    <w:rsid w:val="002678AD"/>
    <w:rsid w:val="00273A0B"/>
    <w:rsid w:val="00273B67"/>
    <w:rsid w:val="00273CF3"/>
    <w:rsid w:val="00274209"/>
    <w:rsid w:val="0027523A"/>
    <w:rsid w:val="00277A5C"/>
    <w:rsid w:val="0028159E"/>
    <w:rsid w:val="00282495"/>
    <w:rsid w:val="00284A94"/>
    <w:rsid w:val="00285C6E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D8"/>
    <w:rsid w:val="002A0BC2"/>
    <w:rsid w:val="002A0C91"/>
    <w:rsid w:val="002A0CB0"/>
    <w:rsid w:val="002A0E54"/>
    <w:rsid w:val="002A319C"/>
    <w:rsid w:val="002A3376"/>
    <w:rsid w:val="002A386F"/>
    <w:rsid w:val="002A4ADC"/>
    <w:rsid w:val="002B00A2"/>
    <w:rsid w:val="002B0385"/>
    <w:rsid w:val="002B12E6"/>
    <w:rsid w:val="002B3CE8"/>
    <w:rsid w:val="002B4438"/>
    <w:rsid w:val="002B7B77"/>
    <w:rsid w:val="002C0239"/>
    <w:rsid w:val="002C0FD5"/>
    <w:rsid w:val="002C2043"/>
    <w:rsid w:val="002C2D84"/>
    <w:rsid w:val="002C30B7"/>
    <w:rsid w:val="002C3346"/>
    <w:rsid w:val="002C5FA1"/>
    <w:rsid w:val="002C7753"/>
    <w:rsid w:val="002D00AE"/>
    <w:rsid w:val="002D4E48"/>
    <w:rsid w:val="002D4FEB"/>
    <w:rsid w:val="002D68C3"/>
    <w:rsid w:val="002E0943"/>
    <w:rsid w:val="002E13EA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75F6"/>
    <w:rsid w:val="002F7BE7"/>
    <w:rsid w:val="003016F9"/>
    <w:rsid w:val="00304CF3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6F97"/>
    <w:rsid w:val="0032158C"/>
    <w:rsid w:val="00324098"/>
    <w:rsid w:val="00325123"/>
    <w:rsid w:val="003259BB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4090C"/>
    <w:rsid w:val="00340DB0"/>
    <w:rsid w:val="003439E0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3F97"/>
    <w:rsid w:val="00365E77"/>
    <w:rsid w:val="003753E4"/>
    <w:rsid w:val="0037608C"/>
    <w:rsid w:val="00376AB7"/>
    <w:rsid w:val="003824CF"/>
    <w:rsid w:val="00382D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2432"/>
    <w:rsid w:val="003B2761"/>
    <w:rsid w:val="003B3EFC"/>
    <w:rsid w:val="003B54B5"/>
    <w:rsid w:val="003B54FF"/>
    <w:rsid w:val="003B5E88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7C8"/>
    <w:rsid w:val="003D78AC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3F749D"/>
    <w:rsid w:val="00400EF2"/>
    <w:rsid w:val="00405AA4"/>
    <w:rsid w:val="00406B01"/>
    <w:rsid w:val="004076B7"/>
    <w:rsid w:val="00412028"/>
    <w:rsid w:val="004126AB"/>
    <w:rsid w:val="00412723"/>
    <w:rsid w:val="0041358E"/>
    <w:rsid w:val="00416753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658E5"/>
    <w:rsid w:val="00466139"/>
    <w:rsid w:val="00467803"/>
    <w:rsid w:val="00467F0F"/>
    <w:rsid w:val="00470944"/>
    <w:rsid w:val="00470A18"/>
    <w:rsid w:val="00470E3B"/>
    <w:rsid w:val="00472967"/>
    <w:rsid w:val="00472C75"/>
    <w:rsid w:val="004732F3"/>
    <w:rsid w:val="004739A2"/>
    <w:rsid w:val="00473D09"/>
    <w:rsid w:val="00473D74"/>
    <w:rsid w:val="00476FB7"/>
    <w:rsid w:val="004808C6"/>
    <w:rsid w:val="0048098C"/>
    <w:rsid w:val="004836C2"/>
    <w:rsid w:val="00483CCF"/>
    <w:rsid w:val="00483EBF"/>
    <w:rsid w:val="00484C4F"/>
    <w:rsid w:val="00485850"/>
    <w:rsid w:val="00487CE8"/>
    <w:rsid w:val="004905CA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5179"/>
    <w:rsid w:val="004B5579"/>
    <w:rsid w:val="004B6E69"/>
    <w:rsid w:val="004C1732"/>
    <w:rsid w:val="004C3A4B"/>
    <w:rsid w:val="004C5226"/>
    <w:rsid w:val="004C6BD2"/>
    <w:rsid w:val="004C787F"/>
    <w:rsid w:val="004D0D11"/>
    <w:rsid w:val="004D1648"/>
    <w:rsid w:val="004D3114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508B"/>
    <w:rsid w:val="005058F0"/>
    <w:rsid w:val="0050779F"/>
    <w:rsid w:val="00510EE9"/>
    <w:rsid w:val="00512C7D"/>
    <w:rsid w:val="00513E60"/>
    <w:rsid w:val="00516642"/>
    <w:rsid w:val="00517B1C"/>
    <w:rsid w:val="005200A4"/>
    <w:rsid w:val="00520154"/>
    <w:rsid w:val="005202F5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7E4"/>
    <w:rsid w:val="00534B54"/>
    <w:rsid w:val="00535171"/>
    <w:rsid w:val="0053761F"/>
    <w:rsid w:val="00537932"/>
    <w:rsid w:val="00540855"/>
    <w:rsid w:val="00542076"/>
    <w:rsid w:val="005422EA"/>
    <w:rsid w:val="00542FFA"/>
    <w:rsid w:val="00543FC7"/>
    <w:rsid w:val="00544DDE"/>
    <w:rsid w:val="00545126"/>
    <w:rsid w:val="00545461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FBE"/>
    <w:rsid w:val="00565F09"/>
    <w:rsid w:val="005739F8"/>
    <w:rsid w:val="0057569A"/>
    <w:rsid w:val="0057737B"/>
    <w:rsid w:val="00577841"/>
    <w:rsid w:val="00580459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53B4"/>
    <w:rsid w:val="005C5A77"/>
    <w:rsid w:val="005D1D2E"/>
    <w:rsid w:val="005D4758"/>
    <w:rsid w:val="005D5DFE"/>
    <w:rsid w:val="005E0825"/>
    <w:rsid w:val="005E132D"/>
    <w:rsid w:val="005E26D0"/>
    <w:rsid w:val="005E33C3"/>
    <w:rsid w:val="005E3733"/>
    <w:rsid w:val="005E45A6"/>
    <w:rsid w:val="005E5A29"/>
    <w:rsid w:val="005E5D71"/>
    <w:rsid w:val="005F045A"/>
    <w:rsid w:val="005F1E07"/>
    <w:rsid w:val="005F24DD"/>
    <w:rsid w:val="005F4B4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1774C"/>
    <w:rsid w:val="00620626"/>
    <w:rsid w:val="006230E8"/>
    <w:rsid w:val="0062365C"/>
    <w:rsid w:val="006244AA"/>
    <w:rsid w:val="00624F59"/>
    <w:rsid w:val="006260D1"/>
    <w:rsid w:val="00626646"/>
    <w:rsid w:val="00631935"/>
    <w:rsid w:val="0063209A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3963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17D3"/>
    <w:rsid w:val="00673289"/>
    <w:rsid w:val="0067429B"/>
    <w:rsid w:val="006808FD"/>
    <w:rsid w:val="00683F08"/>
    <w:rsid w:val="00683F78"/>
    <w:rsid w:val="00684D56"/>
    <w:rsid w:val="00687663"/>
    <w:rsid w:val="00691400"/>
    <w:rsid w:val="00692C18"/>
    <w:rsid w:val="00693470"/>
    <w:rsid w:val="00693B83"/>
    <w:rsid w:val="00694207"/>
    <w:rsid w:val="00695B40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8B1"/>
    <w:rsid w:val="006C13F3"/>
    <w:rsid w:val="006C1565"/>
    <w:rsid w:val="006C2261"/>
    <w:rsid w:val="006C38E3"/>
    <w:rsid w:val="006C42FC"/>
    <w:rsid w:val="006C4686"/>
    <w:rsid w:val="006C5A0F"/>
    <w:rsid w:val="006C7156"/>
    <w:rsid w:val="006C7B4D"/>
    <w:rsid w:val="006D0C58"/>
    <w:rsid w:val="006D22A8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9FF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600DC"/>
    <w:rsid w:val="00761962"/>
    <w:rsid w:val="007625C0"/>
    <w:rsid w:val="00763AFC"/>
    <w:rsid w:val="00763B4E"/>
    <w:rsid w:val="00766566"/>
    <w:rsid w:val="007668E6"/>
    <w:rsid w:val="00772E01"/>
    <w:rsid w:val="00774986"/>
    <w:rsid w:val="00780D60"/>
    <w:rsid w:val="0078271A"/>
    <w:rsid w:val="00782A55"/>
    <w:rsid w:val="00783F98"/>
    <w:rsid w:val="00784307"/>
    <w:rsid w:val="00785724"/>
    <w:rsid w:val="007858DB"/>
    <w:rsid w:val="007865FB"/>
    <w:rsid w:val="007866E6"/>
    <w:rsid w:val="00790A79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C4"/>
    <w:rsid w:val="007E2182"/>
    <w:rsid w:val="007E4029"/>
    <w:rsid w:val="007E627D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5EC3"/>
    <w:rsid w:val="0086102D"/>
    <w:rsid w:val="00861337"/>
    <w:rsid w:val="00861DF9"/>
    <w:rsid w:val="0086464C"/>
    <w:rsid w:val="0086487F"/>
    <w:rsid w:val="00864919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44CE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3F0B"/>
    <w:rsid w:val="008A6634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36D7"/>
    <w:rsid w:val="008C37D0"/>
    <w:rsid w:val="008C6D27"/>
    <w:rsid w:val="008C7536"/>
    <w:rsid w:val="008C7A5C"/>
    <w:rsid w:val="008D0CB7"/>
    <w:rsid w:val="008D3782"/>
    <w:rsid w:val="008D4479"/>
    <w:rsid w:val="008D5F8D"/>
    <w:rsid w:val="008D63BA"/>
    <w:rsid w:val="008D6D89"/>
    <w:rsid w:val="008D7B52"/>
    <w:rsid w:val="008D7E13"/>
    <w:rsid w:val="008E286F"/>
    <w:rsid w:val="008E4EFB"/>
    <w:rsid w:val="008E59BE"/>
    <w:rsid w:val="008E5C2D"/>
    <w:rsid w:val="008E7FE1"/>
    <w:rsid w:val="008F1384"/>
    <w:rsid w:val="008F2969"/>
    <w:rsid w:val="008F2BA2"/>
    <w:rsid w:val="008F35FA"/>
    <w:rsid w:val="008F3C19"/>
    <w:rsid w:val="008F40BE"/>
    <w:rsid w:val="008F4BA8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4B5D"/>
    <w:rsid w:val="00914B8B"/>
    <w:rsid w:val="00914FC2"/>
    <w:rsid w:val="009207C0"/>
    <w:rsid w:val="00922D1F"/>
    <w:rsid w:val="00924D7B"/>
    <w:rsid w:val="00924E7D"/>
    <w:rsid w:val="00927D1A"/>
    <w:rsid w:val="00927DEE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643"/>
    <w:rsid w:val="00966BEC"/>
    <w:rsid w:val="00967121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77B09"/>
    <w:rsid w:val="009803B3"/>
    <w:rsid w:val="00982211"/>
    <w:rsid w:val="0098251B"/>
    <w:rsid w:val="00982EC0"/>
    <w:rsid w:val="00982EC9"/>
    <w:rsid w:val="009906FF"/>
    <w:rsid w:val="00990C61"/>
    <w:rsid w:val="00992898"/>
    <w:rsid w:val="00993063"/>
    <w:rsid w:val="00994437"/>
    <w:rsid w:val="00996C1C"/>
    <w:rsid w:val="00996D3F"/>
    <w:rsid w:val="00997DF8"/>
    <w:rsid w:val="009A0402"/>
    <w:rsid w:val="009A09EE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898"/>
    <w:rsid w:val="009E2FF2"/>
    <w:rsid w:val="009E350A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45C2"/>
    <w:rsid w:val="00A052C3"/>
    <w:rsid w:val="00A06CB2"/>
    <w:rsid w:val="00A111C2"/>
    <w:rsid w:val="00A115A0"/>
    <w:rsid w:val="00A12824"/>
    <w:rsid w:val="00A178CC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63D1"/>
    <w:rsid w:val="00A476BA"/>
    <w:rsid w:val="00A50511"/>
    <w:rsid w:val="00A50596"/>
    <w:rsid w:val="00A51708"/>
    <w:rsid w:val="00A51740"/>
    <w:rsid w:val="00A52AD4"/>
    <w:rsid w:val="00A54517"/>
    <w:rsid w:val="00A5455A"/>
    <w:rsid w:val="00A56E7B"/>
    <w:rsid w:val="00A60DC5"/>
    <w:rsid w:val="00A648BA"/>
    <w:rsid w:val="00A6500E"/>
    <w:rsid w:val="00A6734E"/>
    <w:rsid w:val="00A7275A"/>
    <w:rsid w:val="00A73A37"/>
    <w:rsid w:val="00A73EF3"/>
    <w:rsid w:val="00A75204"/>
    <w:rsid w:val="00A83C5A"/>
    <w:rsid w:val="00A84177"/>
    <w:rsid w:val="00A84A00"/>
    <w:rsid w:val="00A867BF"/>
    <w:rsid w:val="00A8697F"/>
    <w:rsid w:val="00A91A3B"/>
    <w:rsid w:val="00A92A97"/>
    <w:rsid w:val="00A94184"/>
    <w:rsid w:val="00A9426D"/>
    <w:rsid w:val="00A958C3"/>
    <w:rsid w:val="00AA119A"/>
    <w:rsid w:val="00AA1BB3"/>
    <w:rsid w:val="00AA2A9D"/>
    <w:rsid w:val="00AA40E8"/>
    <w:rsid w:val="00AA6010"/>
    <w:rsid w:val="00AA627C"/>
    <w:rsid w:val="00AA6FC0"/>
    <w:rsid w:val="00AB11C0"/>
    <w:rsid w:val="00AB25E1"/>
    <w:rsid w:val="00AB4737"/>
    <w:rsid w:val="00AB4ECB"/>
    <w:rsid w:val="00AB64D6"/>
    <w:rsid w:val="00AB6AE5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6B10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87D2F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656"/>
    <w:rsid w:val="00BA4BA1"/>
    <w:rsid w:val="00BA5FD1"/>
    <w:rsid w:val="00BA609E"/>
    <w:rsid w:val="00BA69A8"/>
    <w:rsid w:val="00BA6F7E"/>
    <w:rsid w:val="00BB1FAA"/>
    <w:rsid w:val="00BB3EFA"/>
    <w:rsid w:val="00BC0EB3"/>
    <w:rsid w:val="00BC5604"/>
    <w:rsid w:val="00BD0027"/>
    <w:rsid w:val="00BD00F5"/>
    <w:rsid w:val="00BD137E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6A82"/>
    <w:rsid w:val="00BF7DD7"/>
    <w:rsid w:val="00C03184"/>
    <w:rsid w:val="00C032FC"/>
    <w:rsid w:val="00C035DD"/>
    <w:rsid w:val="00C04151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3362"/>
    <w:rsid w:val="00C5339D"/>
    <w:rsid w:val="00C54840"/>
    <w:rsid w:val="00C563B3"/>
    <w:rsid w:val="00C57480"/>
    <w:rsid w:val="00C6340B"/>
    <w:rsid w:val="00C64F6A"/>
    <w:rsid w:val="00C6565B"/>
    <w:rsid w:val="00C67E58"/>
    <w:rsid w:val="00C73678"/>
    <w:rsid w:val="00C73740"/>
    <w:rsid w:val="00C73BE4"/>
    <w:rsid w:val="00C80A65"/>
    <w:rsid w:val="00C823EF"/>
    <w:rsid w:val="00C8269C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2A4F"/>
    <w:rsid w:val="00CD3926"/>
    <w:rsid w:val="00CD397D"/>
    <w:rsid w:val="00CD5B7D"/>
    <w:rsid w:val="00CE4A7C"/>
    <w:rsid w:val="00CE5C79"/>
    <w:rsid w:val="00CE723C"/>
    <w:rsid w:val="00CF1AF9"/>
    <w:rsid w:val="00CF560B"/>
    <w:rsid w:val="00CF58E2"/>
    <w:rsid w:val="00CF5D26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10FD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3374"/>
    <w:rsid w:val="00D436FA"/>
    <w:rsid w:val="00D44939"/>
    <w:rsid w:val="00D52477"/>
    <w:rsid w:val="00D547B5"/>
    <w:rsid w:val="00D557F8"/>
    <w:rsid w:val="00D55A42"/>
    <w:rsid w:val="00D56706"/>
    <w:rsid w:val="00D57F3C"/>
    <w:rsid w:val="00D61B68"/>
    <w:rsid w:val="00D6220D"/>
    <w:rsid w:val="00D648F8"/>
    <w:rsid w:val="00D65DC9"/>
    <w:rsid w:val="00D66020"/>
    <w:rsid w:val="00D70057"/>
    <w:rsid w:val="00D730B7"/>
    <w:rsid w:val="00D7337C"/>
    <w:rsid w:val="00D740DE"/>
    <w:rsid w:val="00D76024"/>
    <w:rsid w:val="00D76F40"/>
    <w:rsid w:val="00D778E5"/>
    <w:rsid w:val="00D80836"/>
    <w:rsid w:val="00D81EC9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5A48"/>
    <w:rsid w:val="00D96192"/>
    <w:rsid w:val="00D961DE"/>
    <w:rsid w:val="00D97508"/>
    <w:rsid w:val="00DA1A2F"/>
    <w:rsid w:val="00DA1A4F"/>
    <w:rsid w:val="00DA1D84"/>
    <w:rsid w:val="00DA3548"/>
    <w:rsid w:val="00DA3658"/>
    <w:rsid w:val="00DA44AE"/>
    <w:rsid w:val="00DA4A72"/>
    <w:rsid w:val="00DA6576"/>
    <w:rsid w:val="00DA682A"/>
    <w:rsid w:val="00DA7BF8"/>
    <w:rsid w:val="00DB01A3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3428"/>
    <w:rsid w:val="00DC55DC"/>
    <w:rsid w:val="00DC675C"/>
    <w:rsid w:val="00DD0622"/>
    <w:rsid w:val="00DD460B"/>
    <w:rsid w:val="00DD67CA"/>
    <w:rsid w:val="00DD6B6B"/>
    <w:rsid w:val="00DD6F30"/>
    <w:rsid w:val="00DD7043"/>
    <w:rsid w:val="00DE33C8"/>
    <w:rsid w:val="00DE5961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DF8"/>
    <w:rsid w:val="00E11F5D"/>
    <w:rsid w:val="00E12CBE"/>
    <w:rsid w:val="00E212B5"/>
    <w:rsid w:val="00E21322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43ED"/>
    <w:rsid w:val="00E448B4"/>
    <w:rsid w:val="00E44F86"/>
    <w:rsid w:val="00E451EC"/>
    <w:rsid w:val="00E45F05"/>
    <w:rsid w:val="00E505A4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C7F"/>
    <w:rsid w:val="00E845C3"/>
    <w:rsid w:val="00E84955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6016"/>
    <w:rsid w:val="00E97481"/>
    <w:rsid w:val="00E97D15"/>
    <w:rsid w:val="00EA2450"/>
    <w:rsid w:val="00EA369A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803"/>
    <w:rsid w:val="00ED79FC"/>
    <w:rsid w:val="00ED7AEC"/>
    <w:rsid w:val="00EE027B"/>
    <w:rsid w:val="00EE072F"/>
    <w:rsid w:val="00EE4AE3"/>
    <w:rsid w:val="00EE50C5"/>
    <w:rsid w:val="00EE68F7"/>
    <w:rsid w:val="00EE7473"/>
    <w:rsid w:val="00EE7A31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7448"/>
    <w:rsid w:val="00F2124B"/>
    <w:rsid w:val="00F227E0"/>
    <w:rsid w:val="00F22BA5"/>
    <w:rsid w:val="00F241AA"/>
    <w:rsid w:val="00F2502B"/>
    <w:rsid w:val="00F25CE6"/>
    <w:rsid w:val="00F25FEE"/>
    <w:rsid w:val="00F27874"/>
    <w:rsid w:val="00F33BBB"/>
    <w:rsid w:val="00F3457B"/>
    <w:rsid w:val="00F34AF4"/>
    <w:rsid w:val="00F42EB6"/>
    <w:rsid w:val="00F433FE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66E99"/>
    <w:rsid w:val="00F70B59"/>
    <w:rsid w:val="00F70EB7"/>
    <w:rsid w:val="00F71A52"/>
    <w:rsid w:val="00F75D7E"/>
    <w:rsid w:val="00F76E05"/>
    <w:rsid w:val="00F77B06"/>
    <w:rsid w:val="00F80CF4"/>
    <w:rsid w:val="00F811CC"/>
    <w:rsid w:val="00F81FA7"/>
    <w:rsid w:val="00F820F3"/>
    <w:rsid w:val="00F8267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C94"/>
    <w:rsid w:val="00FB7324"/>
    <w:rsid w:val="00FC05AF"/>
    <w:rsid w:val="00FC0B82"/>
    <w:rsid w:val="00FC11C6"/>
    <w:rsid w:val="00FC206E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6A7E"/>
    <w:rsid w:val="00FD72EA"/>
    <w:rsid w:val="00FE2677"/>
    <w:rsid w:val="00FE27C2"/>
    <w:rsid w:val="00FE3981"/>
    <w:rsid w:val="00FE4A10"/>
    <w:rsid w:val="00FE5C21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96F13A"/>
  <w15:docId w15:val="{2115D0B8-34D1-47FB-9D21-40A813E1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451EC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4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customStyle="1" w:styleId="14">
    <w:name w:val="Неразрешенное упоминание1"/>
    <w:basedOn w:val="a2"/>
    <w:uiPriority w:val="99"/>
    <w:semiHidden/>
    <w:unhideWhenUsed/>
    <w:rsid w:val="00E451EC"/>
    <w:rPr>
      <w:color w:val="605E5C"/>
      <w:shd w:val="clear" w:color="auto" w:fill="E1DFDD"/>
    </w:rPr>
  </w:style>
  <w:style w:type="character" w:styleId="aff5">
    <w:name w:val="Unresolved Mention"/>
    <w:basedOn w:val="a2"/>
    <w:uiPriority w:val="99"/>
    <w:semiHidden/>
    <w:unhideWhenUsed/>
    <w:rsid w:val="00535171"/>
    <w:rPr>
      <w:color w:val="605E5C"/>
      <w:shd w:val="clear" w:color="auto" w:fill="E1DFDD"/>
    </w:rPr>
  </w:style>
  <w:style w:type="character" w:styleId="aff6">
    <w:name w:val="FollowedHyperlink"/>
    <w:basedOn w:val="a2"/>
    <w:rsid w:val="009822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6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7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ssvett/6401zhilyaevmi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ssvett/6401zhilyaevmi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iversity\kurs_4\semestr_1\python_tech\6401afanasievva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37B1C3-90AB-4881-80A3-B83D82981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SHablon_oformlenija_VKR_2022_5_6.dotm</Template>
  <TotalTime>87</TotalTime>
  <Pages>13</Pages>
  <Words>1769</Words>
  <Characters>10084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11830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Жиляев</dc:creator>
  <cp:lastModifiedBy>Максим Жиляев</cp:lastModifiedBy>
  <cp:revision>13</cp:revision>
  <cp:lastPrinted>2025-12-15T18:51:00Z</cp:lastPrinted>
  <dcterms:created xsi:type="dcterms:W3CDTF">2025-12-18T06:41:00Z</dcterms:created>
  <dcterms:modified xsi:type="dcterms:W3CDTF">2025-12-18T15:14:00Z</dcterms:modified>
</cp:coreProperties>
</file>